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2"/>
        <w:gridCol w:w="2484"/>
      </w:tblGrid>
      <w:tr w:rsidR="00000000" w14:paraId="31AFDA36" w14:textId="77777777">
        <w:tc>
          <w:tcPr>
            <w:tcW w:w="861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54C56" w14:textId="77777777" w:rsidR="00000000" w:rsidRDefault="000A08BC">
            <w:pPr>
              <w:spacing w:before="200" w:after="120" w:line="240" w:lineRule="auto"/>
              <w:jc w:val="center"/>
              <w:rPr>
                <w:rFonts w:eastAsiaTheme="minorEastAsia"/>
                <w:sz w:val="54"/>
                <w:szCs w:val="54"/>
              </w:rPr>
            </w:pPr>
            <w:bookmarkStart w:id="0" w:name="_GoBack"/>
            <w:bookmarkEnd w:id="0"/>
            <w:r>
              <w:rPr>
                <w:rFonts w:ascii="Times New Roman" w:hAnsi="Times New Roman"/>
                <w:color w:val="9E3A38"/>
                <w:sz w:val="54"/>
                <w:szCs w:val="54"/>
              </w:rPr>
              <w:t>Cardiovascular Biomechanics and Ultrasound Laboratory</w:t>
            </w:r>
          </w:p>
        </w:tc>
        <w:tc>
          <w:tcPr>
            <w:tcW w:w="2577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FE3E7C" w14:textId="77777777" w:rsidR="00000000" w:rsidRDefault="000A08BC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61530F10" wp14:editId="4A75B9FF">
                  <wp:extent cx="1352550" cy="628650"/>
                  <wp:effectExtent l="0" t="0" r="0" b="0"/>
                  <wp:docPr id="1" name="Picture 1" descr="logo_full_col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full_col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2AE7D3DA" w14:textId="77777777">
        <w:trPr>
          <w:trHeight w:val="605"/>
        </w:trPr>
        <w:tc>
          <w:tcPr>
            <w:tcW w:w="861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3282D" w14:textId="77777777" w:rsidR="00000000" w:rsidRDefault="000A08BC">
            <w:pPr>
              <w:spacing w:after="0" w:line="240" w:lineRule="auto"/>
              <w:jc w:val="center"/>
              <w:rPr>
                <w:rFonts w:eastAsiaTheme="minorEastAsia"/>
              </w:rPr>
            </w:pPr>
            <w:r>
              <w:rPr>
                <w:caps/>
                <w:color w:val="7F7F7F"/>
              </w:rPr>
              <w:t>National University of Singapore, Department of biomedical engineering</w:t>
            </w:r>
          </w:p>
        </w:tc>
        <w:tc>
          <w:tcPr>
            <w:tcW w:w="0" w:type="auto"/>
            <w:vMerge/>
            <w:vAlign w:val="center"/>
            <w:hideMark/>
          </w:tcPr>
          <w:p w14:paraId="0B392908" w14:textId="77777777" w:rsidR="00000000" w:rsidRDefault="000A08BC">
            <w:pPr>
              <w:spacing w:after="0" w:line="240" w:lineRule="auto"/>
              <w:rPr>
                <w:rFonts w:eastAsiaTheme="minorEastAsia"/>
              </w:rPr>
            </w:pPr>
          </w:p>
        </w:tc>
      </w:tr>
    </w:tbl>
    <w:p w14:paraId="1AB711AA" w14:textId="77777777" w:rsidR="00000000" w:rsidRDefault="000A08BC">
      <w:pPr>
        <w:rPr>
          <w:rFonts w:ascii="Calibri Light" w:hAnsi="Calibri Light" w:cs="Lucida Sans Unicode"/>
          <w:caps/>
          <w:color w:val="7F7F7F" w:themeColor="text1" w:themeTint="80"/>
          <w:lang w:val="en-SG"/>
        </w:rPr>
      </w:pPr>
    </w:p>
    <w:tbl>
      <w:tblPr>
        <w:tblStyle w:val="TableGrid"/>
        <w:tblW w:w="1119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2628"/>
        <w:gridCol w:w="1560"/>
        <w:gridCol w:w="711"/>
        <w:gridCol w:w="4392"/>
      </w:tblGrid>
      <w:tr w:rsidR="00000000" w14:paraId="717D0388" w14:textId="77777777">
        <w:trPr>
          <w:trHeight w:val="964"/>
        </w:trPr>
        <w:tc>
          <w:tcPr>
            <w:tcW w:w="1908" w:type="dxa"/>
            <w:vMerge w:val="restart"/>
            <w:hideMark/>
          </w:tcPr>
          <w:tbl>
            <w:tblPr>
              <w:tblStyle w:val="TableGrid"/>
              <w:tblW w:w="0" w:type="auto"/>
              <w:tblInd w:w="13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58"/>
            </w:tblGrid>
            <w:tr w:rsidR="00000000" w14:paraId="720E2B6D" w14:textId="77777777">
              <w:tc>
                <w:tcPr>
                  <w:tcW w:w="1843" w:type="dxa"/>
                  <w:vAlign w:val="center"/>
                  <w:hideMark/>
                </w:tcPr>
                <w:p w14:paraId="7C2D5476" w14:textId="77777777" w:rsidR="00000000" w:rsidRDefault="000A08BC">
                  <w:pPr>
                    <w:spacing w:before="120" w:after="120" w:line="240" w:lineRule="auto"/>
                    <w:rPr>
                      <w:rFonts w:ascii="Arial" w:hAnsi="Arial" w:cs="Arial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8"/>
                      <w:szCs w:val="28"/>
                    </w:rPr>
                    <w:t>Menu</w:t>
                  </w:r>
                </w:p>
              </w:tc>
            </w:tr>
            <w:tr w:rsidR="00000000" w14:paraId="63119F1A" w14:textId="77777777">
              <w:tc>
                <w:tcPr>
                  <w:tcW w:w="1843" w:type="dxa"/>
                  <w:vAlign w:val="center"/>
                  <w:hideMark/>
                </w:tcPr>
                <w:p w14:paraId="24A4D87B" w14:textId="117344DC" w:rsidR="00000000" w:rsidRDefault="000A08BC">
                  <w:pPr>
                    <w:spacing w:before="120" w:after="120" w:line="240" w:lineRule="auto"/>
                    <w:rPr>
                      <w:color w:val="E36C0A" w:themeColor="accent6" w:themeShade="BF"/>
                      <w:sz w:val="26"/>
                      <w:szCs w:val="26"/>
                    </w:rPr>
                  </w:pPr>
                  <w:hyperlink r:id="rId7" w:history="1">
                    <w:r>
                      <w:rPr>
                        <w:rStyle w:val="Hyperlink"/>
                        <w:color w:val="E36C0A" w:themeColor="accent6" w:themeShade="BF"/>
                        <w:szCs w:val="26"/>
                      </w:rPr>
                      <w:t>Lab Home</w:t>
                    </w:r>
                  </w:hyperlink>
                </w:p>
              </w:tc>
            </w:tr>
            <w:tr w:rsidR="00000000" w14:paraId="5D3528D9" w14:textId="77777777">
              <w:tc>
                <w:tcPr>
                  <w:tcW w:w="1843" w:type="dxa"/>
                  <w:vAlign w:val="center"/>
                  <w:hideMark/>
                </w:tcPr>
                <w:p w14:paraId="3611A008" w14:textId="62010113" w:rsidR="00000000" w:rsidRDefault="000A08BC">
                  <w:pPr>
                    <w:spacing w:before="120" w:after="120" w:line="240" w:lineRule="auto"/>
                    <w:rPr>
                      <w:color w:val="E36C0A" w:themeColor="accent6" w:themeShade="BF"/>
                      <w:sz w:val="26"/>
                      <w:szCs w:val="26"/>
                    </w:rPr>
                  </w:pPr>
                  <w:hyperlink r:id="rId8" w:history="1">
                    <w:r>
                      <w:rPr>
                        <w:rStyle w:val="Hyperlink"/>
                        <w:color w:val="E36C0A" w:themeColor="accent6" w:themeShade="BF"/>
                        <w:szCs w:val="26"/>
                      </w:rPr>
                      <w:t>People</w:t>
                    </w:r>
                  </w:hyperlink>
                </w:p>
              </w:tc>
            </w:tr>
            <w:tr w:rsidR="00000000" w14:paraId="7DD12F85" w14:textId="77777777">
              <w:tc>
                <w:tcPr>
                  <w:tcW w:w="1843" w:type="dxa"/>
                  <w:vAlign w:val="center"/>
                  <w:hideMark/>
                </w:tcPr>
                <w:p w14:paraId="5B6CF3C8" w14:textId="20968D76" w:rsidR="00000000" w:rsidRDefault="000A08BC">
                  <w:pPr>
                    <w:spacing w:before="120" w:after="120" w:line="240" w:lineRule="exact"/>
                    <w:rPr>
                      <w:color w:val="E36C0A" w:themeColor="accent6" w:themeShade="BF"/>
                      <w:sz w:val="26"/>
                      <w:szCs w:val="26"/>
                    </w:rPr>
                  </w:pPr>
                  <w:hyperlink r:id="rId9" w:history="1">
                    <w:r>
                      <w:rPr>
                        <w:rStyle w:val="Hyperlink"/>
                        <w:color w:val="E36C0A" w:themeColor="accent6" w:themeShade="BF"/>
                        <w:szCs w:val="26"/>
                      </w:rPr>
                      <w:t>Research Projects</w:t>
                    </w:r>
                  </w:hyperlink>
                </w:p>
              </w:tc>
            </w:tr>
            <w:tr w:rsidR="00000000" w14:paraId="2472F072" w14:textId="77777777">
              <w:tc>
                <w:tcPr>
                  <w:tcW w:w="1843" w:type="dxa"/>
                  <w:vAlign w:val="center"/>
                  <w:hideMark/>
                </w:tcPr>
                <w:p w14:paraId="5D1908C9" w14:textId="21A4FD6F" w:rsidR="00000000" w:rsidRDefault="000A08BC">
                  <w:pPr>
                    <w:spacing w:before="120" w:after="120" w:line="240" w:lineRule="auto"/>
                    <w:rPr>
                      <w:color w:val="E36C0A" w:themeColor="accent6" w:themeShade="BF"/>
                      <w:sz w:val="26"/>
                      <w:szCs w:val="26"/>
                    </w:rPr>
                  </w:pPr>
                  <w:hyperlink r:id="rId10" w:history="1">
                    <w:r>
                      <w:rPr>
                        <w:rStyle w:val="Hyperlink"/>
                        <w:color w:val="E36C0A" w:themeColor="accent6" w:themeShade="BF"/>
                        <w:szCs w:val="26"/>
                      </w:rPr>
                      <w:t>Publications</w:t>
                    </w:r>
                  </w:hyperlink>
                </w:p>
              </w:tc>
            </w:tr>
            <w:tr w:rsidR="00000000" w14:paraId="6D638EDD" w14:textId="77777777">
              <w:tc>
                <w:tcPr>
                  <w:tcW w:w="1843" w:type="dxa"/>
                  <w:vAlign w:val="center"/>
                  <w:hideMark/>
                </w:tcPr>
                <w:p w14:paraId="687F0EB1" w14:textId="65DD4997" w:rsidR="00000000" w:rsidRDefault="000A08BC">
                  <w:pPr>
                    <w:spacing w:before="120" w:after="120" w:line="240" w:lineRule="exact"/>
                    <w:rPr>
                      <w:color w:val="E36C0A" w:themeColor="accent6" w:themeShade="BF"/>
                      <w:sz w:val="26"/>
                      <w:szCs w:val="26"/>
                    </w:rPr>
                  </w:pPr>
                  <w:hyperlink r:id="rId11" w:history="1">
                    <w:r>
                      <w:rPr>
                        <w:rStyle w:val="Hyperlink"/>
                        <w:color w:val="E36C0A" w:themeColor="accent6" w:themeShade="BF"/>
                        <w:szCs w:val="26"/>
                      </w:rPr>
                      <w:t>Position Vacancy</w:t>
                    </w:r>
                  </w:hyperlink>
                </w:p>
              </w:tc>
            </w:tr>
            <w:tr w:rsidR="00000000" w14:paraId="26C5630F" w14:textId="77777777">
              <w:tc>
                <w:tcPr>
                  <w:tcW w:w="1843" w:type="dxa"/>
                  <w:vAlign w:val="center"/>
                </w:tcPr>
                <w:p w14:paraId="1F6CAA13" w14:textId="77777777" w:rsidR="00000000" w:rsidRDefault="000A08BC">
                  <w:pPr>
                    <w:spacing w:before="120" w:after="120" w:line="240" w:lineRule="auto"/>
                    <w:rPr>
                      <w:color w:val="E36C0A" w:themeColor="accent6" w:themeShade="BF"/>
                      <w:sz w:val="26"/>
                      <w:szCs w:val="26"/>
                    </w:rPr>
                  </w:pPr>
                </w:p>
              </w:tc>
            </w:tr>
          </w:tbl>
          <w:p w14:paraId="7D760D36" w14:textId="77777777" w:rsidR="00000000" w:rsidRDefault="000A08BC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9291" w:type="dxa"/>
            <w:gridSpan w:val="4"/>
            <w:shd w:val="clear" w:color="auto" w:fill="F79646" w:themeFill="accent6"/>
            <w:vAlign w:val="center"/>
            <w:hideMark/>
          </w:tcPr>
          <w:p w14:paraId="34E5DDDC" w14:textId="77777777" w:rsidR="00000000" w:rsidRDefault="000A08BC">
            <w:pPr>
              <w:spacing w:after="0" w:line="240" w:lineRule="auto"/>
              <w:jc w:val="center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  <w:t>Principal Investigator</w:t>
            </w:r>
          </w:p>
        </w:tc>
      </w:tr>
      <w:tr w:rsidR="00000000" w14:paraId="7ED6FA8C" w14:textId="77777777">
        <w:trPr>
          <w:trHeight w:val="284"/>
        </w:trPr>
        <w:tc>
          <w:tcPr>
            <w:tcW w:w="0" w:type="auto"/>
            <w:vMerge/>
            <w:vAlign w:val="center"/>
            <w:hideMark/>
          </w:tcPr>
          <w:p w14:paraId="63FD649A" w14:textId="77777777" w:rsidR="00000000" w:rsidRDefault="000A08BC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9291" w:type="dxa"/>
            <w:gridSpan w:val="4"/>
            <w:vAlign w:val="center"/>
          </w:tcPr>
          <w:p w14:paraId="0B094CE1" w14:textId="77777777" w:rsidR="00000000" w:rsidRDefault="000A08B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</w:tr>
      <w:tr w:rsidR="00000000" w14:paraId="1E3069E3" w14:textId="77777777">
        <w:trPr>
          <w:trHeight w:val="1122"/>
        </w:trPr>
        <w:tc>
          <w:tcPr>
            <w:tcW w:w="0" w:type="auto"/>
            <w:vMerge/>
            <w:vAlign w:val="center"/>
            <w:hideMark/>
          </w:tcPr>
          <w:p w14:paraId="1856D083" w14:textId="77777777" w:rsidR="00000000" w:rsidRDefault="000A08BC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2628" w:type="dxa"/>
            <w:vMerge w:val="restart"/>
            <w:hideMark/>
          </w:tcPr>
          <w:p w14:paraId="5589EA9C" w14:textId="77777777" w:rsidR="00000000" w:rsidRDefault="000A08BC">
            <w:pPr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  <w:r>
              <w:object w:dxaOrig="2190" w:dyaOrig="2715" w14:anchorId="216D35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09.55pt;height:135.85pt" o:ole="">
                  <v:imagedata r:id="rId12" o:title=""/>
                </v:shape>
                <o:OLEObject Type="Embed" ProgID="PBrush" ShapeID="_x0000_i1026" DrawAspect="Content" ObjectID="_1641040339" r:id="rId13"/>
              </w:object>
            </w:r>
          </w:p>
        </w:tc>
        <w:tc>
          <w:tcPr>
            <w:tcW w:w="6663" w:type="dxa"/>
            <w:gridSpan w:val="3"/>
            <w:hideMark/>
          </w:tcPr>
          <w:p w14:paraId="26FA4548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Name:</w:t>
            </w:r>
          </w:p>
          <w:p w14:paraId="6A409021" w14:textId="77777777" w:rsidR="00000000" w:rsidRDefault="000A08BC">
            <w:r>
              <w:t>Yap Choon Hwai, Ph.D.</w:t>
            </w:r>
          </w:p>
          <w:p w14:paraId="49E62BF0" w14:textId="77777777" w:rsidR="00000000" w:rsidRDefault="000A08BC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  <w:r>
              <w:rPr>
                <w:b/>
              </w:rPr>
              <w:t>Qualifications:</w:t>
            </w:r>
          </w:p>
        </w:tc>
      </w:tr>
      <w:tr w:rsidR="00000000" w14:paraId="5DF62349" w14:textId="77777777">
        <w:trPr>
          <w:trHeight w:val="301"/>
        </w:trPr>
        <w:tc>
          <w:tcPr>
            <w:tcW w:w="0" w:type="auto"/>
            <w:vMerge/>
            <w:vAlign w:val="center"/>
            <w:hideMark/>
          </w:tcPr>
          <w:p w14:paraId="425AD8D2" w14:textId="77777777" w:rsidR="00000000" w:rsidRDefault="000A08BC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3CC256" w14:textId="77777777" w:rsidR="00000000" w:rsidRDefault="000A08BC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  <w:tc>
          <w:tcPr>
            <w:tcW w:w="1560" w:type="dxa"/>
            <w:hideMark/>
          </w:tcPr>
          <w:p w14:paraId="5FF8331C" w14:textId="77777777" w:rsidR="00000000" w:rsidRDefault="000A08BC">
            <w:r>
              <w:t>2006-2011</w:t>
            </w:r>
          </w:p>
        </w:tc>
        <w:tc>
          <w:tcPr>
            <w:tcW w:w="711" w:type="dxa"/>
            <w:hideMark/>
          </w:tcPr>
          <w:p w14:paraId="4FCD9928" w14:textId="77777777" w:rsidR="00000000" w:rsidRDefault="000A08BC">
            <w:r>
              <w:t>Ph.D.</w:t>
            </w:r>
          </w:p>
        </w:tc>
        <w:tc>
          <w:tcPr>
            <w:tcW w:w="4392" w:type="dxa"/>
            <w:hideMark/>
          </w:tcPr>
          <w:p w14:paraId="1D796129" w14:textId="77777777" w:rsidR="00000000" w:rsidRDefault="000A08BC">
            <w:pPr>
              <w:spacing w:after="0" w:line="240" w:lineRule="auto"/>
            </w:pPr>
            <w:r>
              <w:t xml:space="preserve">Bioengineering </w:t>
            </w:r>
          </w:p>
          <w:p w14:paraId="54911C43" w14:textId="77777777" w:rsidR="00000000" w:rsidRDefault="000A08BC">
            <w:pPr>
              <w:spacing w:after="0" w:line="240" w:lineRule="auto"/>
            </w:pPr>
            <w:r>
              <w:t>(Georgia Institute of Technology)</w:t>
            </w:r>
          </w:p>
        </w:tc>
      </w:tr>
      <w:tr w:rsidR="00000000" w14:paraId="37BAF292" w14:textId="77777777">
        <w:trPr>
          <w:trHeight w:val="168"/>
        </w:trPr>
        <w:tc>
          <w:tcPr>
            <w:tcW w:w="0" w:type="auto"/>
            <w:vMerge/>
            <w:vAlign w:val="center"/>
            <w:hideMark/>
          </w:tcPr>
          <w:p w14:paraId="46B48568" w14:textId="77777777" w:rsidR="00000000" w:rsidRDefault="000A08BC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66EB11D" w14:textId="77777777" w:rsidR="00000000" w:rsidRDefault="000A08BC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  <w:tc>
          <w:tcPr>
            <w:tcW w:w="1560" w:type="dxa"/>
            <w:hideMark/>
          </w:tcPr>
          <w:p w14:paraId="2F8D6035" w14:textId="77777777" w:rsidR="00000000" w:rsidRDefault="000A08BC">
            <w:r>
              <w:t>2000-2001</w:t>
            </w:r>
          </w:p>
        </w:tc>
        <w:tc>
          <w:tcPr>
            <w:tcW w:w="711" w:type="dxa"/>
            <w:hideMark/>
          </w:tcPr>
          <w:p w14:paraId="5DB08D58" w14:textId="77777777" w:rsidR="00000000" w:rsidRDefault="000A08BC">
            <w:r>
              <w:t>M.S.</w:t>
            </w:r>
          </w:p>
        </w:tc>
        <w:tc>
          <w:tcPr>
            <w:tcW w:w="4392" w:type="dxa"/>
            <w:hideMark/>
          </w:tcPr>
          <w:p w14:paraId="592B5CBB" w14:textId="77777777" w:rsidR="00000000" w:rsidRDefault="000A08BC">
            <w:pPr>
              <w:spacing w:after="0" w:line="240" w:lineRule="auto"/>
            </w:pPr>
            <w:r>
              <w:t xml:space="preserve">Civil Engineering </w:t>
            </w:r>
          </w:p>
          <w:p w14:paraId="6F91641F" w14:textId="77777777" w:rsidR="00000000" w:rsidRDefault="000A08BC">
            <w:pPr>
              <w:spacing w:after="0" w:line="240" w:lineRule="auto"/>
            </w:pPr>
            <w:r>
              <w:t>(California Institute of Technology)</w:t>
            </w:r>
          </w:p>
        </w:tc>
      </w:tr>
      <w:tr w:rsidR="00000000" w14:paraId="5CC7B27D" w14:textId="77777777">
        <w:trPr>
          <w:trHeight w:val="235"/>
        </w:trPr>
        <w:tc>
          <w:tcPr>
            <w:tcW w:w="0" w:type="auto"/>
            <w:vMerge/>
            <w:vAlign w:val="center"/>
            <w:hideMark/>
          </w:tcPr>
          <w:p w14:paraId="19F8A7E1" w14:textId="77777777" w:rsidR="00000000" w:rsidRDefault="000A08BC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34D183C" w14:textId="77777777" w:rsidR="00000000" w:rsidRDefault="000A08BC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  <w:tc>
          <w:tcPr>
            <w:tcW w:w="1560" w:type="dxa"/>
            <w:hideMark/>
          </w:tcPr>
          <w:p w14:paraId="6FA7AA28" w14:textId="77777777" w:rsidR="00000000" w:rsidRDefault="000A08BC">
            <w:r>
              <w:t>1997-2000</w:t>
            </w:r>
          </w:p>
        </w:tc>
        <w:tc>
          <w:tcPr>
            <w:tcW w:w="711" w:type="dxa"/>
            <w:hideMark/>
          </w:tcPr>
          <w:p w14:paraId="0E37C42F" w14:textId="77777777" w:rsidR="00000000" w:rsidRDefault="000A08BC">
            <w:r>
              <w:t>B.S.</w:t>
            </w:r>
          </w:p>
        </w:tc>
        <w:tc>
          <w:tcPr>
            <w:tcW w:w="4392" w:type="dxa"/>
            <w:hideMark/>
          </w:tcPr>
          <w:p w14:paraId="0C6DF819" w14:textId="77777777" w:rsidR="00000000" w:rsidRDefault="000A08BC">
            <w:pPr>
              <w:spacing w:after="0" w:line="240" w:lineRule="auto"/>
            </w:pPr>
            <w:r>
              <w:t xml:space="preserve">Civil Engineering </w:t>
            </w:r>
          </w:p>
          <w:p w14:paraId="71D39352" w14:textId="77777777" w:rsidR="00000000" w:rsidRDefault="000A08BC">
            <w:pPr>
              <w:spacing w:after="0" w:line="240" w:lineRule="auto"/>
            </w:pPr>
            <w:r>
              <w:t>(Cornell University)</w:t>
            </w:r>
          </w:p>
        </w:tc>
      </w:tr>
      <w:tr w:rsidR="00000000" w14:paraId="6E76FB00" w14:textId="77777777">
        <w:trPr>
          <w:trHeight w:val="4836"/>
        </w:trPr>
        <w:tc>
          <w:tcPr>
            <w:tcW w:w="0" w:type="auto"/>
            <w:vMerge/>
            <w:vAlign w:val="center"/>
            <w:hideMark/>
          </w:tcPr>
          <w:p w14:paraId="74174F6E" w14:textId="77777777" w:rsidR="00000000" w:rsidRDefault="000A08BC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4F2FFD" w14:textId="77777777" w:rsidR="00000000" w:rsidRDefault="000A08BC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  <w:tc>
          <w:tcPr>
            <w:tcW w:w="6663" w:type="dxa"/>
            <w:gridSpan w:val="3"/>
          </w:tcPr>
          <w:p w14:paraId="21F0CEA9" w14:textId="77777777" w:rsidR="00000000" w:rsidRDefault="000A08BC">
            <w:pPr>
              <w:spacing w:after="0" w:line="240" w:lineRule="auto"/>
              <w:rPr>
                <w:b/>
              </w:rPr>
            </w:pPr>
          </w:p>
          <w:p w14:paraId="2E34E364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Selected Awards:</w:t>
            </w:r>
          </w:p>
          <w:p w14:paraId="3E043D6F" w14:textId="77777777" w:rsidR="00000000" w:rsidRDefault="000A08BC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The Chih Foundation Award, 2011, Georgia Institute of Technology.</w:t>
            </w:r>
          </w:p>
          <w:p w14:paraId="43B59774" w14:textId="77777777" w:rsidR="00000000" w:rsidRDefault="000A08BC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Yamaguchi Medal, 2015 Asia-Pacific Biomechanics Conference, Sapporo, Japan</w:t>
            </w:r>
          </w:p>
          <w:p w14:paraId="28800599" w14:textId="77777777" w:rsidR="00000000" w:rsidRDefault="000A08BC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2015 National University of Singapore Young Investigator Award</w:t>
            </w:r>
            <w:r>
              <w:br/>
            </w:r>
          </w:p>
          <w:p w14:paraId="52638ADC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Appointment:</w:t>
            </w:r>
          </w:p>
          <w:p w14:paraId="4FD2F050" w14:textId="77777777" w:rsidR="00000000" w:rsidRDefault="000A08BC">
            <w:pPr>
              <w:spacing w:line="240" w:lineRule="auto"/>
            </w:pPr>
            <w:r>
              <w:t>Assistant Professor</w:t>
            </w:r>
          </w:p>
          <w:p w14:paraId="6A5A1775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Department:</w:t>
            </w:r>
          </w:p>
          <w:p w14:paraId="1D42E103" w14:textId="77777777" w:rsidR="00000000" w:rsidRDefault="000A08BC">
            <w:pPr>
              <w:spacing w:line="240" w:lineRule="auto"/>
            </w:pPr>
            <w:r>
              <w:t>Department of Bioengineering</w:t>
            </w:r>
          </w:p>
          <w:p w14:paraId="29BEED15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Contact:</w:t>
            </w:r>
          </w:p>
          <w:p w14:paraId="1C9A12ED" w14:textId="77777777" w:rsidR="00000000" w:rsidRDefault="000A08BC">
            <w:pPr>
              <w:spacing w:after="0" w:line="240" w:lineRule="auto"/>
            </w:pPr>
            <w:r>
              <w:t xml:space="preserve">Blk E4, #04-24, </w:t>
            </w:r>
          </w:p>
          <w:p w14:paraId="5DD4CED6" w14:textId="77777777" w:rsidR="00000000" w:rsidRDefault="000A08BC">
            <w:pPr>
              <w:spacing w:after="0" w:line="240" w:lineRule="auto"/>
            </w:pPr>
            <w:r>
              <w:t>8 Engineering Drive 3,</w:t>
            </w:r>
          </w:p>
          <w:p w14:paraId="480FBF2F" w14:textId="77777777" w:rsidR="00000000" w:rsidRDefault="000A08BC">
            <w:pPr>
              <w:spacing w:after="0" w:line="240" w:lineRule="auto"/>
            </w:pPr>
            <w:r>
              <w:t>Singapore 117583</w:t>
            </w:r>
          </w:p>
          <w:p w14:paraId="1F2646F1" w14:textId="77777777" w:rsidR="00000000" w:rsidRDefault="000A08BC">
            <w:pPr>
              <w:spacing w:after="0" w:line="240" w:lineRule="auto"/>
            </w:pPr>
          </w:p>
          <w:p w14:paraId="1A7C4F5D" w14:textId="77777777" w:rsidR="00000000" w:rsidRDefault="000A08BC">
            <w:pPr>
              <w:spacing w:after="0" w:line="240" w:lineRule="auto"/>
            </w:pPr>
            <w:r>
              <w:t xml:space="preserve">Email: </w:t>
            </w:r>
            <w:hyperlink r:id="rId14" w:history="1">
              <w:r>
                <w:rPr>
                  <w:rStyle w:val="Hyperlink"/>
                </w:rPr>
                <w:t>bieyapc@nus.edu.sg</w:t>
              </w:r>
            </w:hyperlink>
          </w:p>
          <w:p w14:paraId="2DFD6506" w14:textId="77777777" w:rsidR="00000000" w:rsidRDefault="000A08BC">
            <w:pPr>
              <w:spacing w:after="0" w:line="240" w:lineRule="auto"/>
            </w:pPr>
            <w:r>
              <w:t>Tel: (65) 6516-4257</w:t>
            </w:r>
          </w:p>
          <w:p w14:paraId="6D196088" w14:textId="77777777" w:rsidR="00000000" w:rsidRDefault="000A08BC">
            <w:pPr>
              <w:spacing w:after="0" w:line="240" w:lineRule="auto"/>
            </w:pPr>
            <w:r>
              <w:t>Fax: (65) 6872-3069</w:t>
            </w:r>
          </w:p>
          <w:p w14:paraId="01993AF2" w14:textId="77777777" w:rsidR="00000000" w:rsidRDefault="000A08BC">
            <w:pPr>
              <w:rPr>
                <w:b/>
              </w:rPr>
            </w:pPr>
          </w:p>
        </w:tc>
      </w:tr>
      <w:tr w:rsidR="00000000" w14:paraId="73C10FB4" w14:textId="77777777">
        <w:trPr>
          <w:trHeight w:val="964"/>
        </w:trPr>
        <w:tc>
          <w:tcPr>
            <w:tcW w:w="1908" w:type="dxa"/>
          </w:tcPr>
          <w:p w14:paraId="65882BD4" w14:textId="77777777" w:rsidR="00000000" w:rsidRDefault="000A08BC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9291" w:type="dxa"/>
            <w:gridSpan w:val="4"/>
            <w:shd w:val="clear" w:color="auto" w:fill="F79646" w:themeFill="accent6"/>
            <w:vAlign w:val="center"/>
            <w:hideMark/>
          </w:tcPr>
          <w:p w14:paraId="340660EC" w14:textId="77777777" w:rsidR="00000000" w:rsidRDefault="000A08B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  <w:t>Lab Members</w:t>
            </w:r>
          </w:p>
        </w:tc>
      </w:tr>
      <w:tr w:rsidR="00000000" w14:paraId="6B3C840D" w14:textId="77777777">
        <w:trPr>
          <w:trHeight w:val="441"/>
        </w:trPr>
        <w:tc>
          <w:tcPr>
            <w:tcW w:w="1908" w:type="dxa"/>
          </w:tcPr>
          <w:p w14:paraId="508461A7" w14:textId="77777777" w:rsidR="00000000" w:rsidRDefault="000A08BC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9291" w:type="dxa"/>
            <w:gridSpan w:val="4"/>
            <w:vAlign w:val="center"/>
          </w:tcPr>
          <w:p w14:paraId="01A327DA" w14:textId="77777777" w:rsidR="00000000" w:rsidRDefault="000A08B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</w:tr>
      <w:tr w:rsidR="00000000" w14:paraId="333B1D5E" w14:textId="77777777">
        <w:trPr>
          <w:trHeight w:val="3867"/>
        </w:trPr>
        <w:tc>
          <w:tcPr>
            <w:tcW w:w="0" w:type="auto"/>
            <w:vAlign w:val="center"/>
          </w:tcPr>
          <w:p w14:paraId="0BA2C6DC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7EB3A6BB" w14:textId="77777777" w:rsidR="00000000" w:rsidRDefault="000A08BC">
            <w:pPr>
              <w:spacing w:after="0" w:line="240" w:lineRule="auto"/>
              <w:rPr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75B0A647" wp14:editId="14E7E4BC">
                  <wp:extent cx="1200150" cy="1543050"/>
                  <wp:effectExtent l="0" t="0" r="0" b="0"/>
                  <wp:docPr id="3" name="Picture 2" descr="1c1a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1c1a0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  <w:hideMark/>
          </w:tcPr>
          <w:p w14:paraId="4D1058B5" w14:textId="77777777" w:rsidR="00000000" w:rsidRDefault="000A08BC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Vivek Va</w:t>
            </w:r>
            <w:r>
              <w:rPr>
                <w:b/>
                <w:sz w:val="24"/>
                <w:szCs w:val="24"/>
                <w:u w:val="single"/>
              </w:rPr>
              <w:t>sudevan</w:t>
            </w:r>
          </w:p>
          <w:p w14:paraId="0727EC80" w14:textId="77777777" w:rsidR="00000000" w:rsidRDefault="000A08BC">
            <w:pPr>
              <w:spacing w:after="0" w:line="240" w:lineRule="auto"/>
            </w:pPr>
            <w:r>
              <w:t>Post-doctoral Research Fellow</w:t>
            </w:r>
          </w:p>
          <w:p w14:paraId="21A8AEB0" w14:textId="77777777" w:rsidR="00000000" w:rsidRDefault="000A08BC">
            <w:pPr>
              <w:spacing w:after="0" w:line="240" w:lineRule="auto"/>
            </w:pPr>
            <w:r>
              <w:t>Department of Biomedical Engineering</w:t>
            </w:r>
          </w:p>
          <w:p w14:paraId="5F4254A7" w14:textId="77777777" w:rsidR="00000000" w:rsidRDefault="000A08BC">
            <w:pPr>
              <w:spacing w:before="120" w:after="0" w:line="240" w:lineRule="auto"/>
              <w:jc w:val="both"/>
              <w:rPr>
                <w:b/>
              </w:rPr>
            </w:pPr>
            <w:r>
              <w:rPr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779AF81A" w14:textId="77777777">
              <w:tc>
                <w:tcPr>
                  <w:tcW w:w="1333" w:type="dxa"/>
                  <w:hideMark/>
                </w:tcPr>
                <w:p w14:paraId="0EB665C9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2013</w:t>
                  </w:r>
                </w:p>
              </w:tc>
              <w:tc>
                <w:tcPr>
                  <w:tcW w:w="992" w:type="dxa"/>
                  <w:hideMark/>
                </w:tcPr>
                <w:p w14:paraId="066B7EB4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Ph.D.</w:t>
                  </w:r>
                </w:p>
              </w:tc>
              <w:tc>
                <w:tcPr>
                  <w:tcW w:w="3569" w:type="dxa"/>
                  <w:hideMark/>
                </w:tcPr>
                <w:p w14:paraId="64E87915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Chemical Engineering</w:t>
                  </w:r>
                </w:p>
                <w:p w14:paraId="457A1596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(National University of Singapore)</w:t>
                  </w:r>
                </w:p>
              </w:tc>
            </w:tr>
            <w:tr w:rsidR="00000000" w14:paraId="32D57C70" w14:textId="77777777">
              <w:tc>
                <w:tcPr>
                  <w:tcW w:w="1333" w:type="dxa"/>
                  <w:hideMark/>
                </w:tcPr>
                <w:p w14:paraId="0F2CEAC5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2004</w:t>
                  </w:r>
                </w:p>
              </w:tc>
              <w:tc>
                <w:tcPr>
                  <w:tcW w:w="992" w:type="dxa"/>
                  <w:hideMark/>
                </w:tcPr>
                <w:p w14:paraId="49373BA4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M.S.</w:t>
                  </w:r>
                </w:p>
              </w:tc>
              <w:tc>
                <w:tcPr>
                  <w:tcW w:w="3569" w:type="dxa"/>
                  <w:hideMark/>
                </w:tcPr>
                <w:p w14:paraId="66F7E5A2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Chemical Engineering</w:t>
                  </w:r>
                </w:p>
                <w:p w14:paraId="4F3156A3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(West Virginia University, USA)</w:t>
                  </w:r>
                </w:p>
              </w:tc>
            </w:tr>
            <w:tr w:rsidR="00000000" w14:paraId="32525CBA" w14:textId="77777777">
              <w:tc>
                <w:tcPr>
                  <w:tcW w:w="1333" w:type="dxa"/>
                  <w:hideMark/>
                </w:tcPr>
                <w:p w14:paraId="4313AAA1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2001</w:t>
                  </w:r>
                </w:p>
              </w:tc>
              <w:tc>
                <w:tcPr>
                  <w:tcW w:w="992" w:type="dxa"/>
                  <w:hideMark/>
                </w:tcPr>
                <w:p w14:paraId="6485C970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B.E.</w:t>
                  </w:r>
                </w:p>
              </w:tc>
              <w:tc>
                <w:tcPr>
                  <w:tcW w:w="3569" w:type="dxa"/>
                  <w:hideMark/>
                </w:tcPr>
                <w:p w14:paraId="7B8DBD8D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 xml:space="preserve">Chemical </w:t>
                  </w:r>
                  <w:r>
                    <w:t>Engineering</w:t>
                  </w:r>
                </w:p>
                <w:p w14:paraId="07ADD1B2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(Institute of Chemical Technology, formerly UDCT, Mumbai, India)</w:t>
                  </w:r>
                </w:p>
              </w:tc>
            </w:tr>
          </w:tbl>
          <w:p w14:paraId="1CBC14DA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Research Interests:</w:t>
            </w:r>
          </w:p>
          <w:p w14:paraId="7678BB65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</w:pPr>
            <w:r>
              <w:t xml:space="preserve">Computational Fluid Dynamics of transport processes Â– momentum transfer, heat transfer, chemical reactions, etc. </w:t>
            </w:r>
          </w:p>
          <w:p w14:paraId="10BA077B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</w:pPr>
            <w:r>
              <w:t>Image Analysis</w:t>
            </w:r>
          </w:p>
          <w:p w14:paraId="4BBDC1D7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</w:pPr>
            <w:r>
              <w:t>Geometry preparation for CFD</w:t>
            </w:r>
            <w:r>
              <w:t xml:space="preserve"> simulations</w:t>
            </w:r>
          </w:p>
          <w:p w14:paraId="49C22BDF" w14:textId="77777777" w:rsidR="00000000" w:rsidRDefault="000A08BC">
            <w:pPr>
              <w:spacing w:after="0" w:line="240" w:lineRule="auto"/>
            </w:pPr>
            <w:r>
              <w:rPr>
                <w:b/>
              </w:rPr>
              <w:t>Email:</w:t>
            </w:r>
            <w:r>
              <w:t xml:space="preserve"> </w:t>
            </w:r>
            <w:hyperlink r:id="rId16" w:history="1">
              <w:r>
                <w:rPr>
                  <w:rStyle w:val="Hyperlink"/>
                  <w:sz w:val="22"/>
                </w:rPr>
                <w:t>bievv@nus.edu.sg</w:t>
              </w:r>
            </w:hyperlink>
          </w:p>
          <w:p w14:paraId="3919F0E4" w14:textId="77777777" w:rsidR="00000000" w:rsidRDefault="000A08BC">
            <w:pPr>
              <w:spacing w:after="480" w:line="480" w:lineRule="auto"/>
              <w:rPr>
                <w:b/>
              </w:rPr>
            </w:pPr>
            <w:r>
              <w:rPr>
                <w:b/>
              </w:rPr>
              <w:t>Linkedin Profile:</w:t>
            </w:r>
            <w:r>
              <w:t xml:space="preserve"> </w:t>
            </w:r>
            <w:r>
              <w:rPr>
                <w:rFonts w:cs="Calibri"/>
              </w:rPr>
              <w:t xml:space="preserve">Â </w:t>
            </w:r>
            <w:hyperlink r:id="rId17" w:history="1">
              <w:r>
                <w:rPr>
                  <w:rStyle w:val="Hyperlink"/>
                  <w:rFonts w:ascii="Arial" w:hAnsi="Arial" w:cs="Arial"/>
                  <w:sz w:val="17"/>
                  <w:szCs w:val="17"/>
                  <w:shd w:val="clear" w:color="auto" w:fill="F6F6F6"/>
                </w:rPr>
                <w:t>https://sg.linkedin.com/in/vasudevanvivek</w:t>
              </w:r>
            </w:hyperlink>
          </w:p>
        </w:tc>
      </w:tr>
      <w:tr w:rsidR="00000000" w14:paraId="29CCA591" w14:textId="77777777">
        <w:trPr>
          <w:trHeight w:val="3867"/>
        </w:trPr>
        <w:tc>
          <w:tcPr>
            <w:tcW w:w="0" w:type="auto"/>
            <w:vAlign w:val="center"/>
          </w:tcPr>
          <w:p w14:paraId="7DE25E03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703D8223" w14:textId="77777777" w:rsidR="00000000" w:rsidRDefault="000A08BC">
            <w:pPr>
              <w:spacing w:after="0" w:line="240" w:lineRule="auto"/>
              <w:rPr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1F3ECC5A" wp14:editId="47325A2F">
                  <wp:extent cx="1181100" cy="1581150"/>
                  <wp:effectExtent l="0" t="0" r="0" b="0"/>
                  <wp:docPr id="4" name="Picture 12" descr="Li Zh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Li Zh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  <w:hideMark/>
          </w:tcPr>
          <w:p w14:paraId="02B66C09" w14:textId="77777777" w:rsidR="00000000" w:rsidRDefault="000A08BC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Li Zhe</w:t>
            </w:r>
          </w:p>
          <w:p w14:paraId="2B5B375D" w14:textId="77777777" w:rsidR="00000000" w:rsidRDefault="000A08BC">
            <w:pPr>
              <w:spacing w:after="0" w:line="240" w:lineRule="auto"/>
            </w:pPr>
            <w:r>
              <w:t>Post-doctoral Research Fellow</w:t>
            </w:r>
          </w:p>
          <w:p w14:paraId="6567B710" w14:textId="77777777" w:rsidR="00000000" w:rsidRDefault="000A08BC">
            <w:pPr>
              <w:spacing w:after="0" w:line="240" w:lineRule="auto"/>
            </w:pPr>
            <w:r>
              <w:t>Department of Biomedical Engineering</w:t>
            </w:r>
          </w:p>
          <w:p w14:paraId="56E6CE35" w14:textId="77777777" w:rsidR="00000000" w:rsidRDefault="000A08BC">
            <w:pPr>
              <w:spacing w:before="120" w:after="0" w:line="240" w:lineRule="auto"/>
              <w:jc w:val="both"/>
              <w:rPr>
                <w:b/>
              </w:rPr>
            </w:pPr>
            <w:r>
              <w:rPr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335A6FF9" w14:textId="77777777">
              <w:tc>
                <w:tcPr>
                  <w:tcW w:w="1333" w:type="dxa"/>
                  <w:hideMark/>
                </w:tcPr>
                <w:p w14:paraId="6F81A895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2016</w:t>
                  </w:r>
                </w:p>
              </w:tc>
              <w:tc>
                <w:tcPr>
                  <w:tcW w:w="992" w:type="dxa"/>
                  <w:hideMark/>
                </w:tcPr>
                <w:p w14:paraId="5C2D5A75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Ph.</w:t>
                  </w:r>
                  <w:r>
                    <w:t>D.</w:t>
                  </w:r>
                </w:p>
              </w:tc>
              <w:tc>
                <w:tcPr>
                  <w:tcW w:w="3569" w:type="dxa"/>
                  <w:hideMark/>
                </w:tcPr>
                <w:p w14:paraId="52F41DEF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Mechanical Engineering</w:t>
                  </w:r>
                </w:p>
                <w:p w14:paraId="7A2D3515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(National University of Singapore)</w:t>
                  </w:r>
                </w:p>
              </w:tc>
            </w:tr>
            <w:tr w:rsidR="00000000" w14:paraId="4CB44E26" w14:textId="77777777">
              <w:tc>
                <w:tcPr>
                  <w:tcW w:w="1333" w:type="dxa"/>
                  <w:hideMark/>
                </w:tcPr>
                <w:p w14:paraId="2F867B59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2012</w:t>
                  </w:r>
                </w:p>
              </w:tc>
              <w:tc>
                <w:tcPr>
                  <w:tcW w:w="992" w:type="dxa"/>
                  <w:hideMark/>
                </w:tcPr>
                <w:p w14:paraId="5536E1A5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M.Eng.</w:t>
                  </w:r>
                </w:p>
              </w:tc>
              <w:tc>
                <w:tcPr>
                  <w:tcW w:w="3569" w:type="dxa"/>
                  <w:hideMark/>
                </w:tcPr>
                <w:p w14:paraId="357B4864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Precision and Non-traditional Manufacturing</w:t>
                  </w:r>
                </w:p>
                <w:p w14:paraId="5594E8D0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(Dalian University of Technology)</w:t>
                  </w:r>
                </w:p>
              </w:tc>
            </w:tr>
            <w:tr w:rsidR="00000000" w14:paraId="601FDE7F" w14:textId="77777777">
              <w:tc>
                <w:tcPr>
                  <w:tcW w:w="1333" w:type="dxa"/>
                  <w:hideMark/>
                </w:tcPr>
                <w:p w14:paraId="3C26F8CC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2009</w:t>
                  </w:r>
                </w:p>
              </w:tc>
              <w:tc>
                <w:tcPr>
                  <w:tcW w:w="992" w:type="dxa"/>
                  <w:hideMark/>
                </w:tcPr>
                <w:p w14:paraId="3E2380A7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B.Eng.</w:t>
                  </w:r>
                </w:p>
              </w:tc>
              <w:tc>
                <w:tcPr>
                  <w:tcW w:w="3569" w:type="dxa"/>
                  <w:hideMark/>
                </w:tcPr>
                <w:p w14:paraId="730B58A3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Mechanical Engineering</w:t>
                  </w:r>
                </w:p>
                <w:p w14:paraId="15545A7B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(Dalian University of Technology)</w:t>
                  </w:r>
                </w:p>
              </w:tc>
            </w:tr>
          </w:tbl>
          <w:p w14:paraId="41A7A8B8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Research Interests:</w:t>
            </w:r>
          </w:p>
          <w:p w14:paraId="58007AFA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</w:pPr>
            <w:r>
              <w:t>Development of artificial heart based on dielectric elastomer</w:t>
            </w:r>
          </w:p>
          <w:p w14:paraId="257AA462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</w:pPr>
            <w:r>
              <w:t>Modelling of performance of dielectric elastomer under various mechanical / electrical loading conditions using finite element or numerical methods</w:t>
            </w:r>
          </w:p>
          <w:p w14:paraId="6D011C17" w14:textId="77777777" w:rsidR="00000000" w:rsidRDefault="000A08BC">
            <w:pPr>
              <w:spacing w:after="0" w:line="240" w:lineRule="auto"/>
            </w:pPr>
            <w:r>
              <w:rPr>
                <w:b/>
              </w:rPr>
              <w:t>Email:</w:t>
            </w:r>
            <w:r>
              <w:t xml:space="preserve"> </w:t>
            </w:r>
            <w:hyperlink r:id="rId19" w:history="1">
              <w:r>
                <w:rPr>
                  <w:rStyle w:val="Hyperlink"/>
                  <w:sz w:val="22"/>
                </w:rPr>
                <w:t>bielzhe@nus.edu.sg</w:t>
              </w:r>
            </w:hyperlink>
            <w:r>
              <w:t xml:space="preserve"> </w:t>
            </w:r>
          </w:p>
          <w:p w14:paraId="5E9F8C0D" w14:textId="77777777" w:rsidR="00000000" w:rsidRDefault="000A08BC">
            <w:pPr>
              <w:spacing w:after="480" w:line="240" w:lineRule="auto"/>
              <w:rPr>
                <w:b/>
                <w:u w:val="single"/>
              </w:rPr>
            </w:pPr>
            <w:r>
              <w:rPr>
                <w:b/>
              </w:rPr>
              <w:t>Linkedin Profile:</w:t>
            </w:r>
            <w:r>
              <w:rPr>
                <w:sz w:val="18"/>
                <w:szCs w:val="18"/>
              </w:rPr>
              <w:t xml:space="preserve"> </w:t>
            </w:r>
            <w:hyperlink r:id="rId20" w:tgtFrame="_blank" w:history="1">
              <w:r>
                <w:rPr>
                  <w:rStyle w:val="Hyperlink"/>
                  <w:rFonts w:ascii="Arial" w:eastAsia="Times New Roman" w:hAnsi="Arial" w:cs="Arial"/>
                  <w:sz w:val="18"/>
                  <w:szCs w:val="18"/>
                </w:rPr>
                <w:t>https://www.linkedin.com/in/zhe-li-77531970</w:t>
              </w:r>
            </w:hyperlink>
          </w:p>
        </w:tc>
      </w:tr>
      <w:tr w:rsidR="00000000" w14:paraId="3AADA6A3" w14:textId="77777777">
        <w:trPr>
          <w:trHeight w:val="3867"/>
        </w:trPr>
        <w:tc>
          <w:tcPr>
            <w:tcW w:w="0" w:type="auto"/>
            <w:vAlign w:val="center"/>
          </w:tcPr>
          <w:p w14:paraId="2AF87329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1866AA50" w14:textId="77777777" w:rsidR="00000000" w:rsidRDefault="000A08BC">
            <w:pPr>
              <w:spacing w:after="0" w:line="240" w:lineRule="auto"/>
              <w:rPr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71BA8D78" wp14:editId="1CD230FA">
                  <wp:extent cx="1219200" cy="1562100"/>
                  <wp:effectExtent l="0" t="0" r="0" b="0"/>
                  <wp:docPr id="5" name="Picture 8" descr="phot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hot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  <w:hideMark/>
          </w:tcPr>
          <w:p w14:paraId="35A07E4E" w14:textId="77777777" w:rsidR="00000000" w:rsidRDefault="000A08BC">
            <w:pPr>
              <w:shd w:val="clear" w:color="auto" w:fill="FFFFFF"/>
              <w:spacing w:after="0" w:line="240" w:lineRule="auto"/>
              <w:rPr>
                <w:rFonts w:cs="Calibri"/>
                <w:b/>
                <w:sz w:val="24"/>
                <w:szCs w:val="24"/>
                <w:u w:val="single"/>
              </w:rPr>
            </w:pPr>
            <w:r>
              <w:rPr>
                <w:rFonts w:cs="Calibri"/>
                <w:b/>
                <w:sz w:val="24"/>
                <w:szCs w:val="24"/>
                <w:u w:val="single"/>
              </w:rPr>
              <w:t>Chan Wei Xuan</w:t>
            </w:r>
          </w:p>
          <w:p w14:paraId="691A3580" w14:textId="77777777" w:rsidR="00000000" w:rsidRDefault="000A08BC">
            <w:pPr>
              <w:spacing w:after="0" w:line="240" w:lineRule="auto"/>
            </w:pPr>
            <w:r>
              <w:t>Post-doctoral Research Fellow</w:t>
            </w:r>
          </w:p>
          <w:p w14:paraId="2D834E10" w14:textId="77777777" w:rsidR="00000000" w:rsidRDefault="000A08BC">
            <w:pPr>
              <w:shd w:val="clear" w:color="auto" w:fill="FFFFFF"/>
              <w:spacing w:after="0" w:line="240" w:lineRule="auto"/>
              <w:rPr>
                <w:rFonts w:cs="Calibri"/>
              </w:rPr>
            </w:pPr>
            <w:r>
              <w:t>Depart</w:t>
            </w:r>
            <w:r>
              <w:t>ment of Biomedical Engineering</w:t>
            </w:r>
          </w:p>
          <w:p w14:paraId="21567822" w14:textId="77777777" w:rsidR="00000000" w:rsidRDefault="000A08BC">
            <w:pPr>
              <w:spacing w:before="120" w:after="0"/>
            </w:pPr>
            <w:r>
              <w:rPr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018A2B7A" w14:textId="77777777">
              <w:tc>
                <w:tcPr>
                  <w:tcW w:w="1333" w:type="dxa"/>
                  <w:hideMark/>
                </w:tcPr>
                <w:p w14:paraId="0D4B6C4C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2016</w:t>
                  </w:r>
                </w:p>
              </w:tc>
              <w:tc>
                <w:tcPr>
                  <w:tcW w:w="992" w:type="dxa"/>
                  <w:hideMark/>
                </w:tcPr>
                <w:p w14:paraId="21865F13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Ph.D.</w:t>
                  </w:r>
                </w:p>
              </w:tc>
              <w:tc>
                <w:tcPr>
                  <w:tcW w:w="3569" w:type="dxa"/>
                  <w:hideMark/>
                </w:tcPr>
                <w:p w14:paraId="3AFA2FF9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Mechanical Engineering</w:t>
                  </w:r>
                </w:p>
                <w:p w14:paraId="2B0F35A8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(Nanyang Technological University)</w:t>
                  </w:r>
                </w:p>
              </w:tc>
            </w:tr>
            <w:tr w:rsidR="00000000" w14:paraId="3F8F2311" w14:textId="77777777">
              <w:tc>
                <w:tcPr>
                  <w:tcW w:w="1333" w:type="dxa"/>
                  <w:hideMark/>
                </w:tcPr>
                <w:p w14:paraId="2CB298B3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2011</w:t>
                  </w:r>
                </w:p>
              </w:tc>
              <w:tc>
                <w:tcPr>
                  <w:tcW w:w="992" w:type="dxa"/>
                  <w:hideMark/>
                </w:tcPr>
                <w:p w14:paraId="5A98D967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B.Eng.</w:t>
                  </w:r>
                </w:p>
              </w:tc>
              <w:tc>
                <w:tcPr>
                  <w:tcW w:w="3569" w:type="dxa"/>
                  <w:hideMark/>
                </w:tcPr>
                <w:p w14:paraId="34D9299C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Aerospace Engineering</w:t>
                  </w:r>
                </w:p>
                <w:p w14:paraId="0A1E1819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(Nanyang Technological University)</w:t>
                  </w:r>
                </w:p>
              </w:tc>
            </w:tr>
          </w:tbl>
          <w:p w14:paraId="71410E8D" w14:textId="77777777" w:rsidR="00000000" w:rsidRDefault="000A08BC">
            <w:pPr>
              <w:spacing w:after="0"/>
            </w:pPr>
            <w:r>
              <w:rPr>
                <w:b/>
              </w:rPr>
              <w:t>Research Interests:</w:t>
            </w:r>
          </w:p>
          <w:p w14:paraId="67D82D15" w14:textId="77777777" w:rsidR="00000000" w:rsidRDefault="000A08B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59"/>
            </w:pPr>
            <w:r>
              <w:t xml:space="preserve">Computational </w:t>
            </w:r>
            <w:r>
              <w:t xml:space="preserve">Fluid Dynamics of biomechanical system </w:t>
            </w:r>
          </w:p>
          <w:p w14:paraId="6B467430" w14:textId="77777777" w:rsidR="00000000" w:rsidRDefault="000A08B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59"/>
            </w:pPr>
            <w:r>
              <w:t>Theoretical model of biomechanical system</w:t>
            </w:r>
          </w:p>
          <w:p w14:paraId="08E4556B" w14:textId="77777777" w:rsidR="00000000" w:rsidRDefault="000A08BC">
            <w:pPr>
              <w:shd w:val="clear" w:color="auto" w:fill="FFFFFF"/>
              <w:spacing w:after="48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</w:rPr>
              <w:t xml:space="preserve">Email: </w:t>
            </w:r>
            <w:hyperlink r:id="rId22" w:history="1">
              <w:r>
                <w:rPr>
                  <w:rStyle w:val="Hyperlink"/>
                  <w:sz w:val="22"/>
                </w:rPr>
                <w:t>biecwx@u.nus.edu</w:t>
              </w:r>
            </w:hyperlink>
          </w:p>
        </w:tc>
      </w:tr>
      <w:tr w:rsidR="00000000" w14:paraId="5C9EFF8E" w14:textId="77777777">
        <w:trPr>
          <w:trHeight w:val="596"/>
        </w:trPr>
        <w:tc>
          <w:tcPr>
            <w:tcW w:w="0" w:type="auto"/>
            <w:vAlign w:val="center"/>
          </w:tcPr>
          <w:p w14:paraId="32DEA0F8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21D21732" w14:textId="77777777" w:rsidR="00000000" w:rsidRDefault="000A08BC">
            <w:pPr>
              <w:spacing w:before="240"/>
              <w:rPr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46ADAE60" wp14:editId="100784A0">
                  <wp:extent cx="1257300" cy="1685925"/>
                  <wp:effectExtent l="0" t="0" r="0" b="9525"/>
                  <wp:docPr id="6" name="Picture 5" descr="2012-07-19 12.33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2012-07-19 12.33.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  <w:hideMark/>
          </w:tcPr>
          <w:p w14:paraId="13D0AF7C" w14:textId="77777777" w:rsidR="00000000" w:rsidRDefault="000A08BC">
            <w:pPr>
              <w:shd w:val="clear" w:color="auto" w:fill="FFFFFF"/>
              <w:spacing w:after="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Saw Shier Nee</w:t>
            </w:r>
          </w:p>
          <w:p w14:paraId="47E8E51D" w14:textId="77777777" w:rsidR="00000000" w:rsidRDefault="000A08BC">
            <w:pPr>
              <w:spacing w:after="0" w:line="240" w:lineRule="auto"/>
            </w:pPr>
            <w:r>
              <w:t>Graduate Student (PhD), PresidentÂ’s Graduate Fellow,</w:t>
            </w:r>
          </w:p>
          <w:p w14:paraId="4CAA64CC" w14:textId="77777777" w:rsidR="00000000" w:rsidRDefault="000A08BC">
            <w:pPr>
              <w:spacing w:after="120"/>
            </w:pPr>
            <w:r>
              <w:t>Department of Biomedical Engineering</w:t>
            </w:r>
          </w:p>
          <w:p w14:paraId="3FE9C917" w14:textId="77777777" w:rsidR="00000000" w:rsidRDefault="000A08BC">
            <w:pPr>
              <w:spacing w:after="120"/>
            </w:pPr>
            <w:r>
              <w:rPr>
                <w:b/>
              </w:rPr>
              <w:t>Qualifications:</w:t>
            </w:r>
            <w:r>
              <w:br/>
            </w:r>
            <w:r>
              <w:t>B.Sc. (Biomedical Engineering), University of Malaya</w:t>
            </w:r>
          </w:p>
          <w:p w14:paraId="06D44F2D" w14:textId="77777777" w:rsidR="00000000" w:rsidRDefault="000A08BC">
            <w:pPr>
              <w:spacing w:after="0"/>
            </w:pPr>
            <w:r>
              <w:rPr>
                <w:b/>
              </w:rPr>
              <w:t>Research Interests:</w:t>
            </w:r>
          </w:p>
          <w:p w14:paraId="19EE2055" w14:textId="77777777" w:rsidR="00000000" w:rsidRDefault="000A08BC">
            <w:pPr>
              <w:pStyle w:val="ListParagraph"/>
              <w:numPr>
                <w:ilvl w:val="0"/>
                <w:numId w:val="6"/>
              </w:numPr>
              <w:spacing w:after="0"/>
              <w:ind w:left="459"/>
              <w:rPr>
                <w:b/>
                <w:u w:val="single"/>
              </w:rPr>
            </w:pPr>
            <w:r>
              <w:t>Improved Methods to detect and treat Intrauterine Growth Restriction.</w:t>
            </w:r>
          </w:p>
          <w:p w14:paraId="5F5B0C15" w14:textId="77777777" w:rsidR="00000000" w:rsidRDefault="000A08BC">
            <w:pPr>
              <w:pStyle w:val="ListParagraph"/>
              <w:numPr>
                <w:ilvl w:val="0"/>
                <w:numId w:val="6"/>
              </w:numPr>
              <w:spacing w:after="0"/>
              <w:ind w:left="459"/>
              <w:rPr>
                <w:b/>
                <w:u w:val="single"/>
              </w:rPr>
            </w:pPr>
            <w:r>
              <w:t>Biosolid and Biofluid mechanics of the placenta.</w:t>
            </w:r>
          </w:p>
          <w:p w14:paraId="42EB6C1A" w14:textId="77777777" w:rsidR="00000000" w:rsidRDefault="000A08BC">
            <w:pPr>
              <w:spacing w:before="120" w:after="480"/>
            </w:pPr>
            <w:r>
              <w:rPr>
                <w:b/>
              </w:rPr>
              <w:t xml:space="preserve">Email: </w:t>
            </w:r>
            <w:hyperlink r:id="rId24" w:history="1">
              <w:r>
                <w:rPr>
                  <w:rStyle w:val="Hyperlink"/>
                  <w:sz w:val="22"/>
                </w:rPr>
                <w:t>biessn@nus.edu.s</w:t>
              </w:r>
              <w:r>
                <w:rPr>
                  <w:rStyle w:val="Hyperlink"/>
                  <w:sz w:val="22"/>
                </w:rPr>
                <w:t>g</w:t>
              </w:r>
            </w:hyperlink>
          </w:p>
        </w:tc>
      </w:tr>
      <w:tr w:rsidR="00000000" w14:paraId="67BBC6D6" w14:textId="77777777">
        <w:trPr>
          <w:trHeight w:val="596"/>
        </w:trPr>
        <w:tc>
          <w:tcPr>
            <w:tcW w:w="0" w:type="auto"/>
            <w:vAlign w:val="center"/>
          </w:tcPr>
          <w:p w14:paraId="5ABEC9D2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645151F5" w14:textId="77777777" w:rsidR="00000000" w:rsidRDefault="000A08BC">
            <w:pPr>
              <w:spacing w:before="240"/>
              <w:rPr>
                <w:noProof/>
                <w:lang w:eastAsia="zh-CN"/>
              </w:rPr>
            </w:pPr>
            <w:r>
              <w:rPr>
                <w:rFonts w:cs="Calibri"/>
                <w:b/>
                <w:noProof/>
                <w:lang w:eastAsia="en-SG"/>
              </w:rPr>
              <w:drawing>
                <wp:inline distT="0" distB="0" distL="0" distR="0" wp14:anchorId="0B77A93F" wp14:editId="08A4956E">
                  <wp:extent cx="1000125" cy="13049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  <w:hideMark/>
          </w:tcPr>
          <w:p w14:paraId="1EC20796" w14:textId="77777777" w:rsidR="00000000" w:rsidRDefault="000A08BC">
            <w:pPr>
              <w:shd w:val="clear" w:color="auto" w:fill="FFFFFF"/>
              <w:spacing w:after="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Foo Yoke Yin</w:t>
            </w:r>
          </w:p>
          <w:p w14:paraId="14A9C855" w14:textId="77777777" w:rsidR="00000000" w:rsidRDefault="000A08BC">
            <w:pPr>
              <w:spacing w:after="0" w:line="240" w:lineRule="auto"/>
            </w:pPr>
            <w:r>
              <w:t xml:space="preserve">PhD Student, </w:t>
            </w:r>
          </w:p>
          <w:p w14:paraId="50771941" w14:textId="77777777" w:rsidR="00000000" w:rsidRDefault="000A08BC">
            <w:pPr>
              <w:spacing w:after="0" w:line="240" w:lineRule="auto"/>
            </w:pPr>
            <w:r>
              <w:t>Department of Biomedical Engineering</w:t>
            </w:r>
          </w:p>
          <w:p w14:paraId="0410AB2F" w14:textId="77777777" w:rsidR="00000000" w:rsidRDefault="000A08BC">
            <w:pPr>
              <w:spacing w:before="120" w:after="0"/>
              <w:rPr>
                <w:b/>
              </w:rPr>
            </w:pPr>
            <w:r>
              <w:rPr>
                <w:b/>
              </w:rPr>
              <w:t>Qualifications:</w:t>
            </w:r>
          </w:p>
          <w:p w14:paraId="0E83D204" w14:textId="77777777" w:rsidR="00000000" w:rsidRDefault="000A08BC">
            <w:pPr>
              <w:spacing w:after="0"/>
            </w:pPr>
            <w:r>
              <w:t>B.Sc. (Biomedical Engineering), University of Malaya</w:t>
            </w:r>
          </w:p>
          <w:p w14:paraId="721C8FCF" w14:textId="77777777" w:rsidR="00000000" w:rsidRDefault="000A08BC">
            <w:pPr>
              <w:spacing w:before="120" w:after="0"/>
            </w:pPr>
            <w:r>
              <w:rPr>
                <w:b/>
              </w:rPr>
              <w:t>Research Interests:</w:t>
            </w:r>
          </w:p>
          <w:p w14:paraId="4CC5E66B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/>
              <w:ind w:left="459"/>
            </w:pPr>
            <w:r>
              <w:t>Embryonic heart fluid dynamics</w:t>
            </w:r>
          </w:p>
          <w:p w14:paraId="5F257834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/>
              <w:ind w:left="459"/>
              <w:rPr>
                <w:b/>
              </w:rPr>
            </w:pPr>
            <w:r>
              <w:t>Design and characterization of cardiac pump using dielectric elastomer</w:t>
            </w:r>
          </w:p>
          <w:p w14:paraId="3B813ADB" w14:textId="77777777" w:rsidR="00000000" w:rsidRDefault="000A08BC">
            <w:pPr>
              <w:spacing w:before="120" w:after="480" w:line="240" w:lineRule="auto"/>
              <w:rPr>
                <w:b/>
                <w:u w:val="single"/>
              </w:rPr>
            </w:pPr>
            <w:r>
              <w:rPr>
                <w:b/>
              </w:rPr>
              <w:t xml:space="preserve">Email: </w:t>
            </w:r>
            <w:hyperlink r:id="rId26" w:history="1">
              <w:r>
                <w:rPr>
                  <w:rStyle w:val="Hyperlink"/>
                  <w:sz w:val="22"/>
                </w:rPr>
                <w:t>biefyy@nus.edu.sg</w:t>
              </w:r>
            </w:hyperlink>
          </w:p>
        </w:tc>
      </w:tr>
      <w:tr w:rsidR="00000000" w14:paraId="48CF2E89" w14:textId="77777777">
        <w:trPr>
          <w:trHeight w:val="596"/>
        </w:trPr>
        <w:tc>
          <w:tcPr>
            <w:tcW w:w="0" w:type="auto"/>
            <w:vAlign w:val="center"/>
          </w:tcPr>
          <w:p w14:paraId="29C7F36F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76D2AE2E" w14:textId="77777777" w:rsidR="00000000" w:rsidRDefault="000A08BC">
            <w:pPr>
              <w:spacing w:before="240"/>
              <w:rPr>
                <w:noProof/>
              </w:rPr>
            </w:pPr>
            <w:r>
              <w:rPr>
                <w:rFonts w:cs="Calibri"/>
                <w:noProof/>
                <w:lang w:eastAsia="en-SG"/>
              </w:rPr>
              <w:drawing>
                <wp:inline distT="0" distB="0" distL="0" distR="0" wp14:anchorId="2D0551A3" wp14:editId="4019A84A">
                  <wp:extent cx="1047750" cy="1371600"/>
                  <wp:effectExtent l="0" t="0" r="0" b="0"/>
                  <wp:docPr id="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72" t="5580" r="190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5A0310" wp14:editId="1F345109">
                      <wp:extent cx="1228725" cy="1257300"/>
                      <wp:effectExtent l="0" t="0" r="0" b="0"/>
                      <wp:docPr id="2" name="AutoShape 8" descr="http://www.clker.com/cliparts/0/4/3/4/12198090302006169125female%20silhouette.svg.med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228725" cy="1257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EC86EDD" id="AutoShape 8" o:spid="_x0000_s1026" alt="http://www.clker.com/cliparts/0/4/3/4/12198090302006169125female%20silhouette.svg.med.png" style="width:96.75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6663" w:type="dxa"/>
            <w:gridSpan w:val="3"/>
          </w:tcPr>
          <w:p w14:paraId="0B711825" w14:textId="77777777" w:rsidR="00000000" w:rsidRDefault="000A08BC">
            <w:pPr>
              <w:shd w:val="clear" w:color="auto" w:fill="FFFFFF"/>
              <w:spacing w:after="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Sheldon Ho</w:t>
            </w:r>
          </w:p>
          <w:p w14:paraId="0CB7F99E" w14:textId="77777777" w:rsidR="00000000" w:rsidRDefault="000A08BC">
            <w:pPr>
              <w:spacing w:after="0" w:line="240" w:lineRule="auto"/>
            </w:pPr>
            <w:r>
              <w:t>Graduate Student (PhD), NUS Graduate School for Integrative Science and Engineering (NGS) Scholar,</w:t>
            </w:r>
          </w:p>
          <w:p w14:paraId="08EFE264" w14:textId="77777777" w:rsidR="00000000" w:rsidRDefault="000A08BC">
            <w:pPr>
              <w:spacing w:after="120"/>
            </w:pPr>
            <w:r>
              <w:t>Department of Biomedical Engineering</w:t>
            </w:r>
          </w:p>
          <w:p w14:paraId="75CCCE72" w14:textId="77777777" w:rsidR="00000000" w:rsidRDefault="000A08BC">
            <w:pPr>
              <w:spacing w:after="0"/>
            </w:pPr>
            <w:r>
              <w:rPr>
                <w:b/>
              </w:rPr>
              <w:t>Qualifications:</w:t>
            </w:r>
            <w:r>
              <w:br/>
              <w:t>B.Sc. (Biomedical Engineering), National University of Singapore</w:t>
            </w:r>
          </w:p>
          <w:p w14:paraId="4D18ED7D" w14:textId="77777777" w:rsidR="00000000" w:rsidRDefault="000A08BC">
            <w:pPr>
              <w:spacing w:before="120" w:after="0"/>
            </w:pPr>
            <w:r>
              <w:rPr>
                <w:b/>
              </w:rPr>
              <w:t>Research Interests:</w:t>
            </w:r>
          </w:p>
          <w:p w14:paraId="505BBAD6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/>
              <w:ind w:left="459"/>
            </w:pPr>
            <w:r>
              <w:t xml:space="preserve">Role of Mechanical </w:t>
            </w:r>
            <w:r>
              <w:t>forces in congenital cardiovascular malformations studies, using Chick Embryos microsurgery and ultrasound imaging</w:t>
            </w:r>
          </w:p>
          <w:p w14:paraId="6A1B8931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/>
              <w:ind w:left="459"/>
            </w:pPr>
            <w:r>
              <w:t>Usage of dielectric elastomer in blood pump</w:t>
            </w:r>
          </w:p>
          <w:p w14:paraId="3D6B1AC1" w14:textId="77777777" w:rsidR="00000000" w:rsidRDefault="000A08BC">
            <w:pPr>
              <w:spacing w:before="120" w:after="0"/>
              <w:rPr>
                <w:rFonts w:cs="Calibri"/>
                <w:sz w:val="26"/>
              </w:rPr>
            </w:pPr>
            <w:r>
              <w:rPr>
                <w:b/>
              </w:rPr>
              <w:t xml:space="preserve">Email: </w:t>
            </w:r>
            <w:hyperlink r:id="rId28" w:history="1">
              <w:r>
                <w:rPr>
                  <w:rStyle w:val="Hyperlink"/>
                  <w:sz w:val="22"/>
                </w:rPr>
                <w:t>sheldon.ho@u.nus.edu</w:t>
              </w:r>
            </w:hyperlink>
          </w:p>
          <w:p w14:paraId="50EE44EA" w14:textId="77777777" w:rsidR="00000000" w:rsidRDefault="000A08BC">
            <w:pPr>
              <w:spacing w:after="0"/>
              <w:rPr>
                <w:rFonts w:cs="Calibri"/>
                <w:sz w:val="26"/>
              </w:rPr>
            </w:pPr>
          </w:p>
          <w:p w14:paraId="5FD6A6F0" w14:textId="77777777" w:rsidR="00000000" w:rsidRDefault="000A08BC">
            <w:pPr>
              <w:spacing w:after="0"/>
            </w:pPr>
          </w:p>
        </w:tc>
      </w:tr>
      <w:tr w:rsidR="00000000" w14:paraId="03D875CC" w14:textId="77777777">
        <w:trPr>
          <w:trHeight w:val="596"/>
        </w:trPr>
        <w:tc>
          <w:tcPr>
            <w:tcW w:w="0" w:type="auto"/>
            <w:vAlign w:val="center"/>
          </w:tcPr>
          <w:p w14:paraId="4F392672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5E84B3BC" w14:textId="77777777" w:rsidR="00000000" w:rsidRDefault="000A08BC">
            <w:pPr>
              <w:spacing w:before="240"/>
              <w:rPr>
                <w:rFonts w:cs="Calibri"/>
              </w:rPr>
            </w:pPr>
            <w:r>
              <w:rPr>
                <w:rFonts w:cs="Calibri"/>
                <w:noProof/>
                <w:lang w:eastAsia="en-SG"/>
              </w:rPr>
              <w:drawing>
                <wp:inline distT="0" distB="0" distL="0" distR="0" wp14:anchorId="3515800A" wp14:editId="14DDDB33">
                  <wp:extent cx="952500" cy="1371600"/>
                  <wp:effectExtent l="0" t="0" r="0" b="0"/>
                  <wp:docPr id="10" name="Picture 17" descr="Ha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a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  <w:hideMark/>
          </w:tcPr>
          <w:p w14:paraId="23F028B6" w14:textId="77777777" w:rsidR="00000000" w:rsidRDefault="000A08BC">
            <w:pPr>
              <w:shd w:val="clear" w:color="auto" w:fill="FFFFFF"/>
              <w:spacing w:after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sz w:val="24"/>
                <w:szCs w:val="24"/>
                <w:u w:val="single"/>
              </w:rPr>
              <w:t>Hadi Wiputra</w:t>
            </w:r>
          </w:p>
          <w:p w14:paraId="4F5699CB" w14:textId="77777777" w:rsidR="00000000" w:rsidRDefault="000A08BC">
            <w:pPr>
              <w:spacing w:after="0" w:line="240" w:lineRule="auto"/>
            </w:pPr>
            <w:r>
              <w:t>Graduate Student (PhD), NUS Graduate School for Integrative Science and Engineering (</w:t>
            </w:r>
            <w:r>
              <w:t>NGS) Scholar ,</w:t>
            </w:r>
          </w:p>
          <w:p w14:paraId="4856EC1E" w14:textId="77777777" w:rsidR="00000000" w:rsidRDefault="000A08BC">
            <w:pPr>
              <w:spacing w:after="120"/>
            </w:pPr>
            <w:r>
              <w:t>Department of Biomedical Engineering</w:t>
            </w:r>
          </w:p>
          <w:p w14:paraId="49AD1FE7" w14:textId="77777777" w:rsidR="00000000" w:rsidRDefault="000A08BC">
            <w:pPr>
              <w:spacing w:after="0"/>
            </w:pPr>
            <w:r>
              <w:rPr>
                <w:b/>
              </w:rPr>
              <w:t>Qualifications:</w:t>
            </w:r>
            <w:r>
              <w:br/>
              <w:t>B.Sc. (Biomedical Engineering), National University of Singapore</w:t>
            </w:r>
          </w:p>
          <w:p w14:paraId="11ADB511" w14:textId="77777777" w:rsidR="00000000" w:rsidRDefault="000A08BC">
            <w:pPr>
              <w:spacing w:before="120" w:after="0"/>
            </w:pPr>
            <w:r>
              <w:rPr>
                <w:b/>
              </w:rPr>
              <w:t>Research Interests:</w:t>
            </w:r>
          </w:p>
          <w:p w14:paraId="5007FFFA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/>
              <w:ind w:left="459"/>
            </w:pPr>
            <w:r>
              <w:t xml:space="preserve">Fluid </w:t>
            </w:r>
            <w:r>
              <w:t>Simulation of Fetal Hearts for prediction of congenital heart diseases</w:t>
            </w:r>
          </w:p>
          <w:p w14:paraId="5DF3F981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/>
              <w:ind w:left="459"/>
            </w:pPr>
            <w:r>
              <w:t>Image processing</w:t>
            </w:r>
          </w:p>
          <w:p w14:paraId="73B7A1FA" w14:textId="77777777" w:rsidR="00000000" w:rsidRDefault="000A08BC">
            <w:pPr>
              <w:pStyle w:val="ListParagraph"/>
              <w:numPr>
                <w:ilvl w:val="0"/>
                <w:numId w:val="4"/>
              </w:numPr>
              <w:spacing w:after="0"/>
              <w:ind w:left="459"/>
            </w:pPr>
            <w:r>
              <w:t>Object tracking under ultrasound</w:t>
            </w:r>
          </w:p>
          <w:p w14:paraId="66CDE509" w14:textId="77777777" w:rsidR="00000000" w:rsidRDefault="000A08BC">
            <w:pPr>
              <w:spacing w:before="120" w:after="480"/>
              <w:rPr>
                <w:rFonts w:cs="Calibri"/>
              </w:rPr>
            </w:pPr>
            <w:r>
              <w:rPr>
                <w:b/>
              </w:rPr>
              <w:t xml:space="preserve">Email: </w:t>
            </w:r>
            <w:hyperlink r:id="rId30" w:history="1">
              <w:r>
                <w:rPr>
                  <w:rStyle w:val="Hyperlink"/>
                  <w:sz w:val="22"/>
                </w:rPr>
                <w:t>e0011473 @u.nus.edu</w:t>
              </w:r>
            </w:hyperlink>
          </w:p>
        </w:tc>
      </w:tr>
      <w:tr w:rsidR="00000000" w14:paraId="22B570EE" w14:textId="77777777">
        <w:trPr>
          <w:trHeight w:val="596"/>
        </w:trPr>
        <w:tc>
          <w:tcPr>
            <w:tcW w:w="0" w:type="auto"/>
            <w:vAlign w:val="center"/>
          </w:tcPr>
          <w:p w14:paraId="222BB953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0271710F" w14:textId="77777777" w:rsidR="00000000" w:rsidRDefault="000A08BC">
            <w:pPr>
              <w:spacing w:before="240"/>
              <w:rPr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1E2EE5A8" wp14:editId="082D255E">
                  <wp:extent cx="1171575" cy="1371600"/>
                  <wp:effectExtent l="0" t="0" r="9525" b="0"/>
                  <wp:docPr id="11" name="圖片 10" descr="../Desktop/picture/個人照/portrai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0" descr="../Desktop/picture/個人照/portrai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130" t="12639" r="13527" b="16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</w:tcPr>
          <w:p w14:paraId="550B0000" w14:textId="77777777" w:rsidR="00000000" w:rsidRDefault="000A08BC">
            <w:pPr>
              <w:shd w:val="clear" w:color="auto" w:fill="FFFFFF"/>
              <w:spacing w:after="0" w:line="240" w:lineRule="auto"/>
              <w:rPr>
                <w:rFonts w:cs="Calibri"/>
                <w:b/>
                <w:sz w:val="24"/>
                <w:szCs w:val="24"/>
                <w:u w:val="single"/>
              </w:rPr>
            </w:pPr>
            <w:r>
              <w:rPr>
                <w:rFonts w:cs="Calibri"/>
                <w:b/>
                <w:sz w:val="24"/>
                <w:szCs w:val="24"/>
                <w:u w:val="single"/>
              </w:rPr>
              <w:t>Cheng Yi Chih</w:t>
            </w:r>
          </w:p>
          <w:p w14:paraId="220BD8A5" w14:textId="77777777" w:rsidR="00000000" w:rsidRDefault="000A08BC">
            <w:pPr>
              <w:shd w:val="clear" w:color="auto" w:fill="FFFFFF"/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Graduate Student(MS.), Department of Biomedical Egnineering</w:t>
            </w:r>
          </w:p>
          <w:p w14:paraId="3B82F7DA" w14:textId="77777777" w:rsidR="00000000" w:rsidRDefault="000A08BC">
            <w:pPr>
              <w:spacing w:before="120" w:after="0"/>
            </w:pPr>
            <w:r>
              <w:rPr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52"/>
              <w:gridCol w:w="710"/>
              <w:gridCol w:w="3734"/>
            </w:tblGrid>
            <w:tr w:rsidR="00000000" w14:paraId="4208F7CA" w14:textId="77777777">
              <w:tc>
                <w:tcPr>
                  <w:tcW w:w="1452" w:type="dxa"/>
                  <w:hideMark/>
                </w:tcPr>
                <w:p w14:paraId="2A6B2BBB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2017-current (pursuing)</w:t>
                  </w:r>
                </w:p>
              </w:tc>
              <w:tc>
                <w:tcPr>
                  <w:tcW w:w="708" w:type="dxa"/>
                  <w:hideMark/>
                </w:tcPr>
                <w:p w14:paraId="6C796DFC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M.Sc.</w:t>
                  </w:r>
                </w:p>
              </w:tc>
              <w:tc>
                <w:tcPr>
                  <w:tcW w:w="3734" w:type="dxa"/>
                  <w:hideMark/>
                </w:tcPr>
                <w:p w14:paraId="097D6093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Biomedical Engineering</w:t>
                  </w:r>
                </w:p>
                <w:p w14:paraId="29EE9CFA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(National University of Singapore)</w:t>
                  </w:r>
                </w:p>
              </w:tc>
            </w:tr>
            <w:tr w:rsidR="00000000" w14:paraId="5B20FCB1" w14:textId="77777777">
              <w:tc>
                <w:tcPr>
                  <w:tcW w:w="1452" w:type="dxa"/>
                  <w:hideMark/>
                </w:tcPr>
                <w:p w14:paraId="6D16D978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2012</w:t>
                  </w:r>
                </w:p>
              </w:tc>
              <w:tc>
                <w:tcPr>
                  <w:tcW w:w="708" w:type="dxa"/>
                  <w:hideMark/>
                </w:tcPr>
                <w:p w14:paraId="20A1CFAD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B.E.</w:t>
                  </w:r>
                </w:p>
              </w:tc>
              <w:tc>
                <w:tcPr>
                  <w:tcW w:w="3734" w:type="dxa"/>
                  <w:hideMark/>
                </w:tcPr>
                <w:p w14:paraId="7AA8D5B8" w14:textId="77777777" w:rsidR="00000000" w:rsidRDefault="000A08BC">
                  <w:pPr>
                    <w:spacing w:after="0"/>
                  </w:pPr>
                  <w:r>
                    <w:t>Interdisciplinary program of SciencesÂ Â Â Â Â Â Â Â Â Â Â Â Â Â Â  Â Â Â Â Â Â Â Â Â Â Â Â Â Double majors in Chemistry, Material Science and Engineering</w:t>
                  </w:r>
                </w:p>
                <w:p w14:paraId="3A1BE4B0" w14:textId="77777777" w:rsidR="00000000" w:rsidRDefault="000A08BC">
                  <w:pPr>
                    <w:spacing w:after="0"/>
                  </w:pPr>
                  <w:r>
                    <w:t>(Tsing Hua University, Taiwan)</w:t>
                  </w:r>
                </w:p>
              </w:tc>
            </w:tr>
          </w:tbl>
          <w:p w14:paraId="1B8AFA74" w14:textId="77777777" w:rsidR="00000000" w:rsidRDefault="000A08BC">
            <w:pPr>
              <w:spacing w:after="0"/>
            </w:pPr>
            <w:r>
              <w:rPr>
                <w:b/>
              </w:rPr>
              <w:t>Research Interests:</w:t>
            </w:r>
          </w:p>
          <w:p w14:paraId="3DB6FA0D" w14:textId="77777777" w:rsidR="00000000" w:rsidRDefault="000A08BC">
            <w:pPr>
              <w:pStyle w:val="ListParagraph"/>
              <w:numPr>
                <w:ilvl w:val="0"/>
                <w:numId w:val="7"/>
              </w:numPr>
              <w:spacing w:after="0"/>
              <w:ind w:left="459"/>
            </w:pPr>
            <w:r>
              <w:t xml:space="preserve">Biomaterial development </w:t>
            </w:r>
          </w:p>
          <w:p w14:paraId="2FA38A42" w14:textId="77777777" w:rsidR="00000000" w:rsidRDefault="000A08BC">
            <w:pPr>
              <w:pStyle w:val="ListParagraph"/>
              <w:numPr>
                <w:ilvl w:val="0"/>
                <w:numId w:val="7"/>
              </w:numPr>
              <w:spacing w:after="0"/>
              <w:ind w:left="459"/>
            </w:pPr>
            <w:r>
              <w:t xml:space="preserve">Anti-fouling </w:t>
            </w:r>
            <w:r>
              <w:t xml:space="preserve">polymer synthesis </w:t>
            </w:r>
          </w:p>
          <w:p w14:paraId="2FFBCF08" w14:textId="77777777" w:rsidR="00000000" w:rsidRDefault="000A08BC">
            <w:pPr>
              <w:pStyle w:val="ListParagraph"/>
              <w:numPr>
                <w:ilvl w:val="0"/>
                <w:numId w:val="7"/>
              </w:numPr>
              <w:spacing w:after="0"/>
              <w:ind w:left="459"/>
            </w:pPr>
            <w:r>
              <w:t>Surface coating and modification</w:t>
            </w:r>
          </w:p>
          <w:p w14:paraId="6A424390" w14:textId="77777777" w:rsidR="00000000" w:rsidRDefault="000A08BC">
            <w:pPr>
              <w:pStyle w:val="ListParagraph"/>
              <w:numPr>
                <w:ilvl w:val="0"/>
                <w:numId w:val="7"/>
              </w:numPr>
              <w:spacing w:after="0"/>
              <w:ind w:left="459"/>
            </w:pPr>
            <w:r>
              <w:t>Medical regulation</w:t>
            </w:r>
          </w:p>
          <w:p w14:paraId="0B26ED77" w14:textId="77777777" w:rsidR="00000000" w:rsidRDefault="000A08BC">
            <w:pPr>
              <w:spacing w:after="0"/>
              <w:rPr>
                <w:rStyle w:val="Hyperlink"/>
                <w:sz w:val="22"/>
              </w:rPr>
            </w:pPr>
            <w:r>
              <w:rPr>
                <w:b/>
              </w:rPr>
              <w:t xml:space="preserve">Email: </w:t>
            </w:r>
            <w:hyperlink r:id="rId32" w:history="1">
              <w:r>
                <w:rPr>
                  <w:rStyle w:val="Hyperlink"/>
                  <w:sz w:val="22"/>
                </w:rPr>
                <w:t>t830808@gmail.com</w:t>
              </w:r>
            </w:hyperlink>
          </w:p>
          <w:p w14:paraId="6F70B543" w14:textId="77777777" w:rsidR="00000000" w:rsidRDefault="000A08BC">
            <w:pPr>
              <w:spacing w:after="0"/>
              <w:rPr>
                <w:b/>
              </w:rPr>
            </w:pPr>
            <w:r>
              <w:rPr>
                <w:b/>
              </w:rPr>
              <w:t xml:space="preserve">LinkedIn Profile: </w:t>
            </w:r>
            <w:hyperlink r:id="rId33" w:history="1">
              <w:r>
                <w:rPr>
                  <w:rStyle w:val="Hyperlink"/>
                  <w:b/>
                  <w:sz w:val="22"/>
                </w:rPr>
                <w:t>https://www.linkedin.com/in/y</w:t>
              </w:r>
              <w:r>
                <w:rPr>
                  <w:rStyle w:val="Hyperlink"/>
                  <w:b/>
                  <w:sz w:val="22"/>
                </w:rPr>
                <w:t>i-chih-cheng-054651106/</w:t>
              </w:r>
            </w:hyperlink>
            <w:r>
              <w:rPr>
                <w:b/>
              </w:rPr>
              <w:t xml:space="preserve"> </w:t>
            </w:r>
          </w:p>
          <w:p w14:paraId="51E6ACAC" w14:textId="77777777" w:rsidR="00000000" w:rsidRDefault="000A08BC">
            <w:pPr>
              <w:spacing w:after="0"/>
              <w:rPr>
                <w:rFonts w:cs="Calibri"/>
              </w:rPr>
            </w:pPr>
          </w:p>
          <w:p w14:paraId="197B1A87" w14:textId="77777777" w:rsidR="00000000" w:rsidRDefault="000A08BC">
            <w:pPr>
              <w:spacing w:after="0"/>
              <w:rPr>
                <w:rFonts w:cs="Calibri"/>
              </w:rPr>
            </w:pPr>
          </w:p>
        </w:tc>
      </w:tr>
      <w:tr w:rsidR="00000000" w14:paraId="4B574BC0" w14:textId="77777777">
        <w:trPr>
          <w:trHeight w:val="596"/>
        </w:trPr>
        <w:tc>
          <w:tcPr>
            <w:tcW w:w="0" w:type="auto"/>
            <w:vAlign w:val="center"/>
          </w:tcPr>
          <w:p w14:paraId="25BA23AB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70F71C5A" w14:textId="77777777" w:rsidR="00000000" w:rsidRDefault="000A08BC">
            <w:pPr>
              <w:spacing w:before="240"/>
              <w:rPr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46FF37A0" wp14:editId="4805E2F8">
                  <wp:extent cx="1228725" cy="1581150"/>
                  <wp:effectExtent l="0" t="0" r="9525" b="0"/>
                  <wp:docPr id="12" name="Picture 10" descr="NGUYEN BA L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NGUYEN BA 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</w:tcPr>
          <w:p w14:paraId="5307A29A" w14:textId="77777777" w:rsidR="00000000" w:rsidRDefault="000A08BC">
            <w:pPr>
              <w:spacing w:after="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Nguyen Ba Loc</w:t>
            </w:r>
          </w:p>
          <w:p w14:paraId="66F5DC2A" w14:textId="77777777" w:rsidR="00000000" w:rsidRDefault="000A08BC">
            <w:pPr>
              <w:spacing w:after="0"/>
            </w:pPr>
            <w:r>
              <w:t>Research Engineer, Department of Biomedical Engineerin</w:t>
            </w:r>
            <w:r>
              <w:t>g</w:t>
            </w:r>
          </w:p>
          <w:p w14:paraId="010C1885" w14:textId="77777777" w:rsidR="00000000" w:rsidRDefault="000A08BC">
            <w:pPr>
              <w:spacing w:before="120" w:after="0"/>
              <w:rPr>
                <w:b/>
              </w:rPr>
            </w:pPr>
            <w:r>
              <w:rPr>
                <w:b/>
              </w:rPr>
              <w:t>Qualifications:</w:t>
            </w:r>
          </w:p>
          <w:p w14:paraId="481550F3" w14:textId="77777777" w:rsidR="00000000" w:rsidRDefault="000A08BC">
            <w:pPr>
              <w:spacing w:after="0"/>
            </w:pPr>
            <w:r>
              <w:t>B.E (Bioengineering), Nanyang Technological University</w:t>
            </w:r>
          </w:p>
          <w:p w14:paraId="74CF61AD" w14:textId="77777777" w:rsidR="00000000" w:rsidRDefault="000A08BC">
            <w:pPr>
              <w:spacing w:before="120" w:after="0"/>
              <w:rPr>
                <w:b/>
              </w:rPr>
            </w:pPr>
            <w:r>
              <w:rPr>
                <w:b/>
              </w:rPr>
              <w:t>Research Interest:</w:t>
            </w:r>
          </w:p>
          <w:p w14:paraId="52E328A0" w14:textId="77777777" w:rsidR="00000000" w:rsidRDefault="000A08BC">
            <w:pPr>
              <w:spacing w:after="0"/>
            </w:pPr>
            <w:r>
              <w:t>Computational Bio-Physics Simulation</w:t>
            </w:r>
          </w:p>
          <w:p w14:paraId="6F9A68D9" w14:textId="77777777" w:rsidR="00000000" w:rsidRDefault="000A08BC">
            <w:pPr>
              <w:spacing w:after="0"/>
            </w:pPr>
            <w:r>
              <w:t>Medical Device Design of Cardiac Pump</w:t>
            </w:r>
          </w:p>
          <w:p w14:paraId="11B54E29" w14:textId="77777777" w:rsidR="00000000" w:rsidRDefault="000A08BC">
            <w:pPr>
              <w:spacing w:before="120" w:after="0"/>
            </w:pPr>
            <w:r>
              <w:rPr>
                <w:b/>
              </w:rPr>
              <w:t xml:space="preserve">Email: </w:t>
            </w:r>
            <w:hyperlink r:id="rId35" w:history="1">
              <w:r>
                <w:rPr>
                  <w:rStyle w:val="Hyperlink"/>
                  <w:sz w:val="22"/>
                </w:rPr>
                <w:t>bienbl@nus.edu.sg</w:t>
              </w:r>
            </w:hyperlink>
          </w:p>
          <w:p w14:paraId="73844226" w14:textId="77777777" w:rsidR="00000000" w:rsidRDefault="000A08BC">
            <w:pPr>
              <w:spacing w:before="120" w:after="0"/>
              <w:rPr>
                <w:b/>
              </w:rPr>
            </w:pPr>
          </w:p>
          <w:p w14:paraId="33EAA20B" w14:textId="77777777" w:rsidR="00000000" w:rsidRDefault="000A08BC">
            <w:pPr>
              <w:spacing w:after="0"/>
              <w:rPr>
                <w:b/>
              </w:rPr>
            </w:pPr>
          </w:p>
        </w:tc>
      </w:tr>
      <w:tr w:rsidR="00000000" w14:paraId="52F25045" w14:textId="77777777">
        <w:trPr>
          <w:trHeight w:val="596"/>
        </w:trPr>
        <w:tc>
          <w:tcPr>
            <w:tcW w:w="0" w:type="auto"/>
            <w:vAlign w:val="center"/>
          </w:tcPr>
          <w:p w14:paraId="6F01D0BA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33B15074" w14:textId="77777777" w:rsidR="00000000" w:rsidRDefault="000A08BC">
            <w:pPr>
              <w:spacing w:line="240" w:lineRule="auto"/>
              <w:rPr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24E128E0" wp14:editId="6CE9D89D">
                  <wp:extent cx="1181100" cy="1524000"/>
                  <wp:effectExtent l="0" t="0" r="0" b="0"/>
                  <wp:docPr id="1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811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  <w:hideMark/>
          </w:tcPr>
          <w:p w14:paraId="346846BC" w14:textId="77777777" w:rsidR="00000000" w:rsidRDefault="000A08BC">
            <w:pPr>
              <w:shd w:val="clear" w:color="auto" w:fill="FFFFFF"/>
              <w:spacing w:after="0" w:line="240" w:lineRule="auto"/>
              <w:rPr>
                <w:rFonts w:cs="Calibri"/>
                <w:b/>
                <w:sz w:val="24"/>
                <w:szCs w:val="24"/>
                <w:u w:val="single"/>
              </w:rPr>
            </w:pPr>
            <w:r>
              <w:rPr>
                <w:rFonts w:cs="Calibri"/>
                <w:b/>
                <w:sz w:val="24"/>
                <w:szCs w:val="24"/>
                <w:u w:val="single"/>
              </w:rPr>
              <w:t>Zheng Yu</w:t>
            </w:r>
          </w:p>
          <w:p w14:paraId="1F6E76E9" w14:textId="77777777" w:rsidR="00000000" w:rsidRDefault="000A08BC">
            <w:pPr>
              <w:spacing w:after="0" w:line="240" w:lineRule="auto"/>
            </w:pPr>
            <w:r>
              <w:t xml:space="preserve">PhD Student, </w:t>
            </w:r>
          </w:p>
          <w:p w14:paraId="6BD48F99" w14:textId="77777777" w:rsidR="00000000" w:rsidRDefault="000A08BC">
            <w:pPr>
              <w:spacing w:after="0" w:line="240" w:lineRule="auto"/>
            </w:pPr>
            <w:r>
              <w:t>Department of Biomedical Engineering</w:t>
            </w:r>
          </w:p>
          <w:p w14:paraId="5495E14F" w14:textId="77777777" w:rsidR="00000000" w:rsidRDefault="000A08BC">
            <w:pPr>
              <w:spacing w:before="120" w:after="0"/>
              <w:rPr>
                <w:b/>
              </w:rPr>
            </w:pPr>
            <w:r>
              <w:rPr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16DC2E2C" w14:textId="77777777">
              <w:tc>
                <w:tcPr>
                  <w:tcW w:w="1333" w:type="dxa"/>
                  <w:hideMark/>
                </w:tcPr>
                <w:p w14:paraId="14F16FF0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2017</w:t>
                  </w:r>
                </w:p>
              </w:tc>
              <w:tc>
                <w:tcPr>
                  <w:tcW w:w="992" w:type="dxa"/>
                  <w:hideMark/>
                </w:tcPr>
                <w:p w14:paraId="0D6014AB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B.Eng.</w:t>
                  </w:r>
                </w:p>
              </w:tc>
              <w:tc>
                <w:tcPr>
                  <w:tcW w:w="3569" w:type="dxa"/>
                  <w:hideMark/>
                </w:tcPr>
                <w:p w14:paraId="3A05ACBA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Biomedical Engineering</w:t>
                  </w:r>
                </w:p>
                <w:p w14:paraId="06C035CA" w14:textId="77777777" w:rsidR="00000000" w:rsidRDefault="000A08BC">
                  <w:pPr>
                    <w:shd w:val="clear" w:color="auto" w:fill="FFFFFF"/>
                    <w:spacing w:after="0" w:line="240" w:lineRule="auto"/>
                  </w:pPr>
                  <w:r>
                    <w:t>(Zhejiang University)</w:t>
                  </w:r>
                </w:p>
              </w:tc>
            </w:tr>
          </w:tbl>
          <w:p w14:paraId="17E412C5" w14:textId="77777777" w:rsidR="00000000" w:rsidRDefault="000A08BC">
            <w:pPr>
              <w:spacing w:before="120" w:after="0"/>
            </w:pPr>
            <w:r>
              <w:rPr>
                <w:b/>
              </w:rPr>
              <w:t>Research Interests:</w:t>
            </w:r>
          </w:p>
          <w:p w14:paraId="23B0DFAB" w14:textId="77777777" w:rsidR="00000000" w:rsidRDefault="000A08BC">
            <w:pPr>
              <w:pStyle w:val="ListParagraph"/>
              <w:numPr>
                <w:ilvl w:val="0"/>
                <w:numId w:val="8"/>
              </w:numPr>
              <w:spacing w:after="0"/>
              <w:ind w:left="459"/>
            </w:pPr>
            <w:r>
              <w:t>Fluid simulation of Heart Failure Preserved Ejection Fraction</w:t>
            </w:r>
          </w:p>
          <w:p w14:paraId="53815D44" w14:textId="77777777" w:rsidR="00000000" w:rsidRDefault="000A08BC">
            <w:pPr>
              <w:pStyle w:val="ListParagraph"/>
              <w:numPr>
                <w:ilvl w:val="0"/>
                <w:numId w:val="8"/>
              </w:numPr>
              <w:spacing w:after="0"/>
              <w:ind w:left="459"/>
            </w:pPr>
            <w:r>
              <w:t>Fluid Structure Interaction method</w:t>
            </w:r>
          </w:p>
          <w:p w14:paraId="24E3D1BF" w14:textId="77777777" w:rsidR="00000000" w:rsidRDefault="000A08BC">
            <w:pPr>
              <w:shd w:val="clear" w:color="auto" w:fill="FFFFFF"/>
              <w:spacing w:before="120" w:after="480" w:line="240" w:lineRule="auto"/>
              <w:rPr>
                <w:rFonts w:cs="Calibri"/>
                <w:b/>
                <w:sz w:val="24"/>
                <w:szCs w:val="24"/>
                <w:u w:val="single"/>
              </w:rPr>
            </w:pPr>
            <w:r>
              <w:rPr>
                <w:b/>
              </w:rPr>
              <w:t xml:space="preserve">Email: </w:t>
            </w:r>
            <w:hyperlink r:id="rId37" w:history="1">
              <w:r>
                <w:rPr>
                  <w:rStyle w:val="Hyperlink"/>
                  <w:sz w:val="22"/>
                </w:rPr>
                <w:t>e0348827@u.nus.edu</w:t>
              </w:r>
            </w:hyperlink>
            <w:r>
              <w:rPr>
                <w:rFonts w:cs="Calibri"/>
                <w:b/>
                <w:sz w:val="24"/>
                <w:szCs w:val="24"/>
                <w:u w:val="single"/>
              </w:rPr>
              <w:t xml:space="preserve"> </w:t>
            </w:r>
          </w:p>
        </w:tc>
      </w:tr>
      <w:tr w:rsidR="00000000" w14:paraId="0E0C2013" w14:textId="77777777">
        <w:trPr>
          <w:trHeight w:val="596"/>
        </w:trPr>
        <w:tc>
          <w:tcPr>
            <w:tcW w:w="0" w:type="auto"/>
            <w:vAlign w:val="center"/>
          </w:tcPr>
          <w:p w14:paraId="34FE56A3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1C4E7073" w14:textId="77777777" w:rsidR="00000000" w:rsidRDefault="000A08BC">
            <w:pPr>
              <w:spacing w:line="240" w:lineRule="auto"/>
            </w:pPr>
            <w:r>
              <w:rPr>
                <w:noProof/>
                <w:lang w:eastAsia="en-SG"/>
              </w:rPr>
              <w:drawing>
                <wp:inline distT="0" distB="0" distL="0" distR="0" wp14:anchorId="6227E490" wp14:editId="2F7846F3">
                  <wp:extent cx="1133475" cy="1514475"/>
                  <wp:effectExtent l="0" t="0" r="9525" b="9525"/>
                  <wp:docPr id="1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  <w:hideMark/>
          </w:tcPr>
          <w:p w14:paraId="083CBF53" w14:textId="77777777" w:rsidR="00000000" w:rsidRDefault="000A08BC">
            <w:pPr>
              <w:shd w:val="clear" w:color="auto" w:fill="FFFFFF"/>
              <w:spacing w:after="0" w:line="240" w:lineRule="auto"/>
              <w:rPr>
                <w:rFonts w:cs="Calibri"/>
                <w:b/>
                <w:sz w:val="24"/>
                <w:szCs w:val="24"/>
                <w:u w:val="single"/>
              </w:rPr>
            </w:pPr>
            <w:r>
              <w:rPr>
                <w:rFonts w:cs="Calibri"/>
                <w:b/>
                <w:sz w:val="24"/>
                <w:szCs w:val="24"/>
                <w:u w:val="single"/>
              </w:rPr>
              <w:t>Jennifer Marlena</w:t>
            </w:r>
          </w:p>
          <w:p w14:paraId="1D849AF0" w14:textId="77777777" w:rsidR="00000000" w:rsidRDefault="000A08BC">
            <w:pPr>
              <w:shd w:val="clear" w:color="auto" w:fill="FFFFFF"/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Graduate Student (M.Eng.),</w:t>
            </w:r>
          </w:p>
          <w:p w14:paraId="03389D1E" w14:textId="77777777" w:rsidR="00000000" w:rsidRDefault="000A08BC">
            <w:pPr>
              <w:shd w:val="clear" w:color="auto" w:fill="FFFFFF"/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Department of Biomedical Engineering</w:t>
            </w:r>
          </w:p>
          <w:p w14:paraId="2DF036A8" w14:textId="77777777" w:rsidR="00000000" w:rsidRDefault="000A08BC">
            <w:pPr>
              <w:spacing w:before="120" w:after="0"/>
            </w:pPr>
            <w:r>
              <w:rPr>
                <w:b/>
              </w:rPr>
              <w:t>Qualifications:</w:t>
            </w:r>
            <w:r>
              <w:br/>
              <w:t>B</w:t>
            </w:r>
            <w:r>
              <w:t>.Eng. (Biomedical Engineering), National University of Singapore</w:t>
            </w:r>
          </w:p>
          <w:p w14:paraId="736D8BB2" w14:textId="77777777" w:rsidR="00000000" w:rsidRDefault="000A08BC">
            <w:pPr>
              <w:spacing w:before="120" w:after="0"/>
              <w:rPr>
                <w:color w:val="F79646" w:themeColor="accent6"/>
              </w:rPr>
            </w:pPr>
            <w:r>
              <w:rPr>
                <w:b/>
              </w:rPr>
              <w:t xml:space="preserve">Research Interests: </w:t>
            </w:r>
            <w:r>
              <w:t>Anti-Thrombotic Blood Pump via Novel Coating</w:t>
            </w:r>
          </w:p>
          <w:p w14:paraId="4C951324" w14:textId="77777777" w:rsidR="00000000" w:rsidRDefault="000A08BC">
            <w:pPr>
              <w:spacing w:before="120" w:after="600"/>
              <w:rPr>
                <w:rFonts w:cs="Calibri"/>
              </w:rPr>
            </w:pPr>
            <w:r>
              <w:rPr>
                <w:b/>
              </w:rPr>
              <w:t xml:space="preserve">Email: </w:t>
            </w:r>
            <w:hyperlink r:id="rId39" w:history="1">
              <w:r>
                <w:rPr>
                  <w:rStyle w:val="Hyperlink"/>
                  <w:sz w:val="22"/>
                </w:rPr>
                <w:t>e0350240@u.nus.edu</w:t>
              </w:r>
            </w:hyperlink>
          </w:p>
        </w:tc>
      </w:tr>
      <w:tr w:rsidR="00000000" w14:paraId="315F48C7" w14:textId="77777777">
        <w:trPr>
          <w:trHeight w:val="596"/>
        </w:trPr>
        <w:tc>
          <w:tcPr>
            <w:tcW w:w="0" w:type="auto"/>
            <w:vAlign w:val="center"/>
          </w:tcPr>
          <w:p w14:paraId="02374422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</w:tcPr>
          <w:p w14:paraId="1D3D8DEB" w14:textId="77777777" w:rsidR="00000000" w:rsidRDefault="000A08BC">
            <w:pPr>
              <w:spacing w:line="240" w:lineRule="auto"/>
              <w:rPr>
                <w:noProof/>
                <w:lang w:eastAsia="en-SG"/>
              </w:rPr>
            </w:pPr>
          </w:p>
        </w:tc>
        <w:tc>
          <w:tcPr>
            <w:tcW w:w="6663" w:type="dxa"/>
            <w:gridSpan w:val="3"/>
          </w:tcPr>
          <w:p w14:paraId="5D7A2160" w14:textId="77777777" w:rsidR="00000000" w:rsidRDefault="000A08BC">
            <w:pPr>
              <w:shd w:val="clear" w:color="auto" w:fill="FFFFFF"/>
              <w:spacing w:after="0" w:line="240" w:lineRule="auto"/>
              <w:rPr>
                <w:rFonts w:cs="Calibri"/>
                <w:b/>
                <w:sz w:val="24"/>
                <w:szCs w:val="24"/>
              </w:rPr>
            </w:pPr>
          </w:p>
        </w:tc>
      </w:tr>
      <w:tr w:rsidR="00000000" w14:paraId="6EE04CEE" w14:textId="77777777">
        <w:trPr>
          <w:trHeight w:val="851"/>
        </w:trPr>
        <w:tc>
          <w:tcPr>
            <w:tcW w:w="0" w:type="auto"/>
            <w:vAlign w:val="center"/>
          </w:tcPr>
          <w:p w14:paraId="2F77B929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9291" w:type="dxa"/>
            <w:gridSpan w:val="4"/>
            <w:shd w:val="clear" w:color="auto" w:fill="F79646" w:themeFill="accent6"/>
            <w:vAlign w:val="center"/>
            <w:hideMark/>
          </w:tcPr>
          <w:p w14:paraId="1F071C95" w14:textId="77777777" w:rsidR="00000000" w:rsidRDefault="000A08BC">
            <w:pPr>
              <w:spacing w:after="0"/>
              <w:jc w:val="center"/>
            </w:pPr>
            <w:r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  <w:t>Alumni</w:t>
            </w:r>
          </w:p>
        </w:tc>
      </w:tr>
      <w:tr w:rsidR="00000000" w14:paraId="50623A29" w14:textId="77777777">
        <w:trPr>
          <w:trHeight w:val="596"/>
        </w:trPr>
        <w:tc>
          <w:tcPr>
            <w:tcW w:w="0" w:type="auto"/>
            <w:vAlign w:val="center"/>
          </w:tcPr>
          <w:p w14:paraId="2DF42745" w14:textId="77777777" w:rsidR="00000000" w:rsidRDefault="000A08BC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9291" w:type="dxa"/>
            <w:gridSpan w:val="4"/>
            <w:shd w:val="clear" w:color="auto" w:fill="FFFFFF" w:themeFill="background1"/>
            <w:vAlign w:val="center"/>
          </w:tcPr>
          <w:p w14:paraId="0A934F9F" w14:textId="77777777" w:rsidR="00000000" w:rsidRDefault="000A08BC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</w:tr>
      <w:tr w:rsidR="00000000" w14:paraId="375E47CA" w14:textId="77777777">
        <w:tc>
          <w:tcPr>
            <w:tcW w:w="0" w:type="auto"/>
          </w:tcPr>
          <w:p w14:paraId="635E27F6" w14:textId="77777777" w:rsidR="00000000" w:rsidRDefault="000A08BC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2E2FE5E1" w14:textId="77777777" w:rsidR="00000000" w:rsidRDefault="000A08BC">
            <w:pPr>
              <w:spacing w:after="0" w:line="240" w:lineRule="auto"/>
              <w:rPr>
                <w:b/>
                <w:noProof/>
                <w:u w:val="single"/>
                <w:lang w:eastAsia="zh-CN"/>
              </w:rPr>
            </w:pPr>
            <w:r>
              <w:rPr>
                <w:b/>
                <w:noProof/>
                <w:u w:val="single"/>
                <w:lang w:eastAsia="zh-CN"/>
              </w:rPr>
              <w:t>Dr. Muhammad Jamil</w:t>
            </w:r>
          </w:p>
        </w:tc>
        <w:tc>
          <w:tcPr>
            <w:tcW w:w="6663" w:type="dxa"/>
            <w:gridSpan w:val="3"/>
          </w:tcPr>
          <w:p w14:paraId="7E92B696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Research Fellow (2014-2016)</w:t>
            </w:r>
          </w:p>
          <w:p w14:paraId="5D738E21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Current Appointment: Koc University</w:t>
            </w:r>
            <w:r>
              <w:rPr>
                <w:b/>
              </w:rPr>
              <w:t>, Turkey</w:t>
            </w:r>
          </w:p>
          <w:p w14:paraId="352068B9" w14:textId="77777777" w:rsidR="00000000" w:rsidRDefault="000A08BC">
            <w:pPr>
              <w:spacing w:after="0" w:line="240" w:lineRule="auto"/>
              <w:rPr>
                <w:b/>
              </w:rPr>
            </w:pPr>
          </w:p>
        </w:tc>
      </w:tr>
      <w:tr w:rsidR="00000000" w14:paraId="79B40E7B" w14:textId="77777777">
        <w:tc>
          <w:tcPr>
            <w:tcW w:w="0" w:type="auto"/>
          </w:tcPr>
          <w:p w14:paraId="36F4EE45" w14:textId="77777777" w:rsidR="00000000" w:rsidRDefault="000A08BC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6D659765" w14:textId="77777777" w:rsidR="00000000" w:rsidRDefault="000A08BC">
            <w:pPr>
              <w:spacing w:after="0" w:line="240" w:lineRule="auto"/>
              <w:rPr>
                <w:b/>
                <w:noProof/>
                <w:u w:val="single"/>
                <w:lang w:eastAsia="zh-CN"/>
              </w:rPr>
            </w:pPr>
            <w:r>
              <w:rPr>
                <w:b/>
                <w:noProof/>
                <w:u w:val="single"/>
                <w:lang w:eastAsia="zh-CN"/>
              </w:rPr>
              <w:t>Dr. Lai Chang Quan</w:t>
            </w:r>
          </w:p>
        </w:tc>
        <w:tc>
          <w:tcPr>
            <w:tcW w:w="6663" w:type="dxa"/>
            <w:gridSpan w:val="3"/>
          </w:tcPr>
          <w:p w14:paraId="6D6DDEB9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Research Fellow (2014-2015)</w:t>
            </w:r>
          </w:p>
          <w:p w14:paraId="2B0641BD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Current Appointment: Temasek Laboratories</w:t>
            </w:r>
          </w:p>
          <w:p w14:paraId="2A14C41B" w14:textId="77777777" w:rsidR="00000000" w:rsidRDefault="000A08BC">
            <w:pPr>
              <w:spacing w:after="0" w:line="240" w:lineRule="auto"/>
              <w:rPr>
                <w:b/>
              </w:rPr>
            </w:pPr>
          </w:p>
        </w:tc>
      </w:tr>
      <w:tr w:rsidR="00000000" w14:paraId="4088FAE7" w14:textId="77777777">
        <w:tc>
          <w:tcPr>
            <w:tcW w:w="0" w:type="auto"/>
          </w:tcPr>
          <w:p w14:paraId="0B9C7A40" w14:textId="77777777" w:rsidR="00000000" w:rsidRDefault="000A08BC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0D0A9C94" w14:textId="77777777" w:rsidR="00000000" w:rsidRDefault="000A08BC">
            <w:pPr>
              <w:spacing w:after="0" w:line="240" w:lineRule="auto"/>
              <w:rPr>
                <w:b/>
                <w:noProof/>
                <w:u w:val="single"/>
                <w:lang w:eastAsia="zh-CN"/>
              </w:rPr>
            </w:pPr>
            <w:r>
              <w:rPr>
                <w:b/>
                <w:noProof/>
                <w:u w:val="single"/>
                <w:lang w:eastAsia="zh-CN"/>
              </w:rPr>
              <w:t>Ms. Germaine Tan Xin Yi</w:t>
            </w:r>
          </w:p>
        </w:tc>
        <w:tc>
          <w:tcPr>
            <w:tcW w:w="6663" w:type="dxa"/>
            <w:gridSpan w:val="3"/>
            <w:hideMark/>
          </w:tcPr>
          <w:p w14:paraId="6B259D80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Research Engineer (2014-2015)</w:t>
            </w:r>
          </w:p>
          <w:p w14:paraId="1D181922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Current Appointment: Singhealth</w:t>
            </w:r>
          </w:p>
        </w:tc>
      </w:tr>
      <w:tr w:rsidR="00000000" w14:paraId="304ABCB7" w14:textId="77777777">
        <w:trPr>
          <w:trHeight w:val="920"/>
        </w:trPr>
        <w:tc>
          <w:tcPr>
            <w:tcW w:w="0" w:type="auto"/>
          </w:tcPr>
          <w:p w14:paraId="620E49AE" w14:textId="77777777" w:rsidR="00000000" w:rsidRDefault="000A08BC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592D8947" w14:textId="77777777" w:rsidR="00000000" w:rsidRDefault="000A08BC">
            <w:pPr>
              <w:spacing w:after="0" w:line="240" w:lineRule="auto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b/>
                <w:noProof/>
                <w:u w:val="single"/>
                <w:lang w:eastAsia="zh-CN"/>
              </w:rPr>
              <w:t>Maryam Jahanzad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42F8464E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Research Engineer (2015-2016)</w:t>
            </w:r>
          </w:p>
          <w:p w14:paraId="49ADEC30" w14:textId="77777777" w:rsidR="00000000" w:rsidRDefault="000A08BC">
            <w:pPr>
              <w:spacing w:after="0" w:line="240" w:lineRule="auto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b/>
              </w:rPr>
              <w:t>Current Appointment: Graduate Student, Penn State University</w:t>
            </w:r>
          </w:p>
        </w:tc>
      </w:tr>
      <w:tr w:rsidR="00000000" w14:paraId="15DDBC14" w14:textId="77777777">
        <w:trPr>
          <w:trHeight w:val="920"/>
        </w:trPr>
        <w:tc>
          <w:tcPr>
            <w:tcW w:w="0" w:type="auto"/>
          </w:tcPr>
          <w:p w14:paraId="3E3672B3" w14:textId="77777777" w:rsidR="00000000" w:rsidRDefault="000A08BC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49DB1C09" w14:textId="77777777" w:rsidR="00000000" w:rsidRDefault="000A08BC">
            <w:pPr>
              <w:spacing w:after="0" w:line="240" w:lineRule="auto"/>
              <w:rPr>
                <w:b/>
                <w:noProof/>
                <w:u w:val="single"/>
                <w:lang w:eastAsia="zh-CN"/>
              </w:rPr>
            </w:pPr>
            <w:r>
              <w:rPr>
                <w:b/>
                <w:noProof/>
                <w:u w:val="single"/>
                <w:lang w:eastAsia="zh-CN"/>
              </w:rPr>
              <w:t>Gordon Ko Zhen Yu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75CF6B65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Research Engineer (2016)</w:t>
            </w:r>
          </w:p>
          <w:p w14:paraId="3157F1A3" w14:textId="77777777" w:rsidR="00000000" w:rsidRDefault="000A08B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Current Appointment: Masters Student, NUS</w:t>
            </w:r>
          </w:p>
        </w:tc>
      </w:tr>
    </w:tbl>
    <w:p w14:paraId="76851824" w14:textId="77777777" w:rsidR="00000000" w:rsidRDefault="000A08BC">
      <w:pPr>
        <w:rPr>
          <w:rFonts w:ascii="Calibri Light" w:hAnsi="Calibri Light" w:cs="Lucida Sans Unicode"/>
          <w:caps/>
          <w:color w:val="7F7F7F" w:themeColor="text1" w:themeTint="80"/>
          <w:lang w:val="en-SG"/>
        </w:rPr>
      </w:pPr>
    </w:p>
    <w:p w14:paraId="6AFC04DA" w14:textId="77777777" w:rsidR="000A08BC" w:rsidRDefault="000A08BC">
      <w:pPr>
        <w:rPr>
          <w:rFonts w:ascii="Calibri Light" w:hAnsi="Calibri Light" w:cs="Lucida Sans Unicode"/>
          <w:caps/>
          <w:color w:val="7F7F7F" w:themeColor="text1" w:themeTint="80"/>
          <w:lang w:val="en-SG"/>
        </w:rPr>
      </w:pPr>
    </w:p>
    <w:sectPr w:rsidR="000A08BC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62FCC"/>
    <w:multiLevelType w:val="hybridMultilevel"/>
    <w:tmpl w:val="BEF413DA"/>
    <w:lvl w:ilvl="0" w:tplc="AC1C44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0735B"/>
    <w:multiLevelType w:val="hybridMultilevel"/>
    <w:tmpl w:val="3F1CA33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24"/>
    <w:rsid w:val="000A08BC"/>
    <w:rsid w:val="00BA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CAC180"/>
  <w15:chartTrackingRefBased/>
  <w15:docId w15:val="{0D55886E-F44B-4DEC-96CE-28F554F91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rFonts w:asciiTheme="minorHAnsi" w:hAnsiTheme="minorHAnsi" w:hint="default"/>
      <w:i w:val="0"/>
      <w:iCs w:val="0"/>
      <w:strike w:val="0"/>
      <w:dstrike w:val="0"/>
      <w:color w:val="F79646" w:themeColor="accent6"/>
      <w:sz w:val="26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 w:hint="default"/>
      <w:sz w:val="16"/>
      <w:szCs w:val="16"/>
    </w:rPr>
  </w:style>
  <w:style w:type="paragraph" w:styleId="ListParagraph">
    <w:name w:val="List Paragraph"/>
    <w:basedOn w:val="Normal"/>
    <w:uiPriority w:val="34"/>
    <w:semiHidden/>
    <w:qFormat/>
    <w:pPr>
      <w:ind w:left="720"/>
      <w:contextualSpacing/>
    </w:pPr>
  </w:style>
  <w:style w:type="paragraph" w:customStyle="1" w:styleId="Default">
    <w:name w:val="Default"/>
    <w:uiPriority w:val="99"/>
    <w:semiHidden/>
    <w:pPr>
      <w:autoSpaceDE w:val="0"/>
      <w:autoSpaceDN w:val="0"/>
      <w:adjustRightInd w:val="0"/>
    </w:pPr>
    <w:rPr>
      <w:rFonts w:ascii="Palatino Linotype" w:hAnsi="Palatino Linotype" w:cs="Palatino Linotype"/>
      <w:color w:val="000000"/>
      <w:sz w:val="24"/>
      <w:szCs w:val="24"/>
      <w:lang w:val="en-GB"/>
    </w:rPr>
  </w:style>
  <w:style w:type="character" w:customStyle="1" w:styleId="apple-style-span">
    <w:name w:val="apple-style-span"/>
    <w:basedOn w:val="DefaultParagraphFont"/>
  </w:style>
  <w:style w:type="character" w:customStyle="1" w:styleId="left">
    <w:name w:val="left"/>
    <w:basedOn w:val="DefaultParagraphFont"/>
  </w:style>
  <w:style w:type="character" w:customStyle="1" w:styleId="apple-converted-space">
    <w:name w:val="apple-converted-space"/>
    <w:basedOn w:val="DefaultParagraphFont"/>
  </w:style>
  <w:style w:type="table" w:styleId="TableGrid">
    <w:name w:val="Table Grid"/>
    <w:basedOn w:val="TableNormal"/>
    <w:uiPriority w:val="59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ChoonHwai\Documents\GitHub\yaplab.github.io\People.htm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4.jpg"/><Relationship Id="rId26" Type="http://schemas.openxmlformats.org/officeDocument/2006/relationships/hyperlink" Target="mailto:biefyy@nus.edu.sg" TargetMode="External"/><Relationship Id="rId39" Type="http://schemas.openxmlformats.org/officeDocument/2006/relationships/hyperlink" Target="mailto:e0350240@u.nus.edu" TargetMode="External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34" Type="http://schemas.openxmlformats.org/officeDocument/2006/relationships/image" Target="media/image11.jpg"/><Relationship Id="rId7" Type="http://schemas.openxmlformats.org/officeDocument/2006/relationships/hyperlink" Target="file:///C:\Users\ChoonHwai\Documents\GitHub\yaplab.github.io\LabHome.htm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sg.linkedin.com/in/vasudevanvivek" TargetMode="External"/><Relationship Id="rId25" Type="http://schemas.openxmlformats.org/officeDocument/2006/relationships/image" Target="media/image7.jpg"/><Relationship Id="rId33" Type="http://schemas.openxmlformats.org/officeDocument/2006/relationships/hyperlink" Target="https://www.linkedin.com/in/yi-chih-cheng-054651106/" TargetMode="External"/><Relationship Id="rId38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hyperlink" Target="mailto:bievv@nus.edu.sg" TargetMode="External"/><Relationship Id="rId20" Type="http://schemas.openxmlformats.org/officeDocument/2006/relationships/hyperlink" Target="https://exchange.nus.edu.sg/owa/redir.aspx?C=jC48hXdm5UK8DzFvjdCJsTo3lTwb99MINmVk7i7o1b7WSz5kmwnJ-WV_GS9UOX4W9yV-M0JZ34s.&amp;URL=https%3a%2f%2fwww.linkedin.com%2fin%2fzhe-li-77531970" TargetMode="External"/><Relationship Id="rId29" Type="http://schemas.openxmlformats.org/officeDocument/2006/relationships/image" Target="media/image9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file:///C:\Users\ChoonHwai\Documents\GitHub\yaplab.github.io\Vacancy.htm" TargetMode="External"/><Relationship Id="rId24" Type="http://schemas.openxmlformats.org/officeDocument/2006/relationships/hyperlink" Target="mailto:biessn@nus.edu.sg" TargetMode="External"/><Relationship Id="rId32" Type="http://schemas.openxmlformats.org/officeDocument/2006/relationships/hyperlink" Target="mailto:t830808@gmail.com%0d" TargetMode="External"/><Relationship Id="rId37" Type="http://schemas.openxmlformats.org/officeDocument/2006/relationships/hyperlink" Target="mailto:e0348827@u.nus.edu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6.jpg"/><Relationship Id="rId28" Type="http://schemas.openxmlformats.org/officeDocument/2006/relationships/hyperlink" Target="mailto:sheldon.ho@u.nus.edu" TargetMode="External"/><Relationship Id="rId36" Type="http://schemas.openxmlformats.org/officeDocument/2006/relationships/image" Target="media/image12.jpg"/><Relationship Id="rId10" Type="http://schemas.openxmlformats.org/officeDocument/2006/relationships/hyperlink" Target="file:///C:\Users\ChoonHwai\Documents\GitHub\yaplab.github.io\Publications.htm" TargetMode="External"/><Relationship Id="rId19" Type="http://schemas.openxmlformats.org/officeDocument/2006/relationships/hyperlink" Target="mailto:bielzhe@nus.edu.sg" TargetMode="External"/><Relationship Id="rId31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file:///C:\Users\ChoonHwai\Documents\GitHub\yaplab.github.io\Research.htm" TargetMode="External"/><Relationship Id="rId14" Type="http://schemas.openxmlformats.org/officeDocument/2006/relationships/hyperlink" Target="mailto:bieyapc@nus.edu.sg" TargetMode="External"/><Relationship Id="rId22" Type="http://schemas.openxmlformats.org/officeDocument/2006/relationships/hyperlink" Target="mailto:biecwx@u.nus.edu" TargetMode="External"/><Relationship Id="rId27" Type="http://schemas.openxmlformats.org/officeDocument/2006/relationships/image" Target="media/image8.jpg"/><Relationship Id="rId30" Type="http://schemas.openxmlformats.org/officeDocument/2006/relationships/hyperlink" Target="mailto:sheldon.ho@u.nus.edu" TargetMode="External"/><Relationship Id="rId35" Type="http://schemas.openxmlformats.org/officeDocument/2006/relationships/hyperlink" Target="mailto:bienbl@nus.edu.s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DB062-9E1D-4FFF-A9B1-B8819BBFC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Yap Choon Hwai</dc:creator>
  <cp:keywords/>
  <dc:description/>
  <cp:lastModifiedBy>ChoonHwai</cp:lastModifiedBy>
  <cp:revision>2</cp:revision>
  <dcterms:created xsi:type="dcterms:W3CDTF">2020-01-20T07:46:00Z</dcterms:created>
  <dcterms:modified xsi:type="dcterms:W3CDTF">2020-01-20T07:46:00Z</dcterms:modified>
</cp:coreProperties>
</file>